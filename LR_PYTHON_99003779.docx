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D2E" w:rsidRPr="007A764D" w:rsidRDefault="008C657A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Bid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101928" cy="3122778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62D" w:rsidRPr="008C657A" w:rsidRDefault="00D9162D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PYTHON PROGRAMMING</w:t>
                            </w:r>
                          </w:p>
                          <w:p w:rsidR="00D9162D" w:rsidRPr="00F40045" w:rsidRDefault="00D9162D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D9162D" w:rsidRPr="00F40045" w:rsidRDefault="00D9162D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D9162D" w:rsidRPr="00417AA7" w:rsidRDefault="00D9162D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23pt;height:24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" filled="f" stroked="f" strokeweight=".5pt">
                <v:textbox>
                  <w:txbxContent>
                    <w:p w:rsidR="00D9162D" w:rsidRPr="008C657A" w:rsidRDefault="00D9162D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>PYTHON PROGRAMMING</w:t>
                      </w:r>
                    </w:p>
                    <w:p w:rsidR="00D9162D" w:rsidRPr="00F40045" w:rsidRDefault="00D9162D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D9162D" w:rsidRPr="00F40045" w:rsidRDefault="00D9162D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D9162D" w:rsidRPr="00417AA7" w:rsidRDefault="00D9162D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7A764D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7A764D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AB2F7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7A764D">
        <w:rPr>
          <w:rFonts w:asciiTheme="minorHAnsi" w:hAnsiTheme="minorHAnsi" w:cstheme="minorHAnsi"/>
          <w:noProof/>
          <w:color w:val="000000" w:themeColor="text1"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03DC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7419D3AD">
        <w:rPr>
          <w:rFonts w:asciiTheme="minorHAnsi" w:hAnsiTheme="minorHAnsi" w:cstheme="minorBidi"/>
          <w:sz w:val="24"/>
          <w:szCs w:val="24"/>
        </w:rPr>
        <w:t>./</w:t>
      </w:r>
    </w:p>
    <w:p w:rsidR="00963DA6" w:rsidRPr="007A764D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7419D3AD">
        <w:rPr>
          <w:rFonts w:asciiTheme="minorHAnsi" w:hAnsiTheme="minorHAnsi" w:cstheme="minorBid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7A764D" w:rsidTr="09D4F38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7A764D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7A764D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7A764D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7A764D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7A764D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1B4CE7" w:rsidRPr="007A764D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Style w:val="normaltextrun"/>
                <w:rFonts w:cs="Arial"/>
                <w:color w:val="000000"/>
                <w:szCs w:val="20"/>
                <w:shd w:val="clear" w:color="auto" w:fill="FFFFFF"/>
              </w:rPr>
              <w:t>M</w:t>
            </w:r>
            <w:r>
              <w:rPr>
                <w:rStyle w:val="normaltextrun"/>
                <w:rFonts w:cs="Arial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:rsidR="00EF2B08" w:rsidRPr="007A764D" w:rsidRDefault="00D9162D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Bidi"/>
                <w:sz w:val="24"/>
              </w:rPr>
            </w:pPr>
            <w:r>
              <w:rPr>
                <w:rFonts w:asciiTheme="minorHAnsi" w:hAnsiTheme="minorHAnsi" w:cstheme="minorBidi"/>
                <w:sz w:val="24"/>
              </w:rPr>
              <w:t>22/03</w:t>
            </w:r>
            <w:r w:rsidR="09D4F38C" w:rsidRPr="09D4F38C">
              <w:rPr>
                <w:rFonts w:asciiTheme="minorHAnsi" w:hAnsiTheme="minorHAnsi" w:cstheme="minorBidi"/>
                <w:sz w:val="24"/>
              </w:rPr>
              <w:t>/21</w:t>
            </w:r>
          </w:p>
        </w:tc>
        <w:tc>
          <w:tcPr>
            <w:tcW w:w="863" w:type="pct"/>
            <w:vAlign w:val="center"/>
          </w:tcPr>
          <w:p w:rsidR="00EF2B08" w:rsidRPr="007A764D" w:rsidRDefault="009042F1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Bidi"/>
                <w:sz w:val="24"/>
              </w:rPr>
            </w:pPr>
            <w:r>
              <w:rPr>
                <w:rFonts w:asciiTheme="minorHAnsi" w:hAnsiTheme="minorHAnsi" w:cstheme="minorBidi"/>
                <w:sz w:val="24"/>
              </w:rPr>
              <w:t>99003779</w:t>
            </w:r>
          </w:p>
        </w:tc>
        <w:tc>
          <w:tcPr>
            <w:tcW w:w="785" w:type="pct"/>
            <w:vAlign w:val="center"/>
          </w:tcPr>
          <w:p w:rsidR="00EF2B08" w:rsidRPr="007A764D" w:rsidRDefault="00EF2B0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Bid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817E1" w:rsidRPr="007A764D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7A764D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:rsidR="002979C3" w:rsidRPr="007A764D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:rsidR="00860730" w:rsidRPr="007A764D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1" w:name="_Toc229759047"/>
      <w:bookmarkStart w:id="2" w:name="_Toc229764175"/>
    </w:p>
    <w:bookmarkEnd w:id="1"/>
    <w:bookmarkEnd w:id="2"/>
    <w:p w:rsidR="003A1816" w:rsidRPr="007A764D" w:rsidRDefault="003A1816" w:rsidP="007C7F72">
      <w:pPr>
        <w:pStyle w:val="TOCHeading"/>
        <w:rPr>
          <w:rFonts w:asciiTheme="minorHAnsi" w:hAnsiTheme="minorHAnsi" w:cstheme="minorHAnsi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21F9D" w:rsidRDefault="00821F9D">
          <w:pPr>
            <w:pStyle w:val="TOCHeading"/>
            <w:rPr>
              <w:rFonts w:asciiTheme="minorHAnsi" w:hAnsiTheme="minorHAnsi" w:cstheme="minorHAnsi"/>
            </w:rPr>
          </w:pPr>
          <w:r w:rsidRPr="007A764D">
            <w:rPr>
              <w:rFonts w:asciiTheme="minorHAnsi" w:hAnsiTheme="minorHAnsi" w:cstheme="minorHAnsi"/>
            </w:rPr>
            <w:t>Table of Contents</w:t>
          </w:r>
        </w:p>
        <w:p w:rsidR="009042F1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 xml:space="preserve">     ACTIVITY 1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………</w:t>
          </w:r>
          <w:r w:rsidR="00EE3EF0">
            <w:rPr>
              <w:sz w:val="20"/>
              <w:szCs w:val="20"/>
            </w:rPr>
            <w:t>4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STATE OF ART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….</w:t>
          </w:r>
          <w:r w:rsidR="00EE3EF0">
            <w:rPr>
              <w:sz w:val="20"/>
              <w:szCs w:val="20"/>
            </w:rPr>
            <w:t>4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COST AND FEATURES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……</w:t>
          </w:r>
          <w:r w:rsidR="00EE3EF0">
            <w:rPr>
              <w:sz w:val="20"/>
              <w:szCs w:val="20"/>
            </w:rPr>
            <w:t>4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DEFINING OUR SYSTEM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…..</w:t>
          </w:r>
          <w:r w:rsidR="00EE3EF0">
            <w:rPr>
              <w:sz w:val="20"/>
              <w:szCs w:val="20"/>
            </w:rPr>
            <w:t>5</w:t>
          </w:r>
        </w:p>
        <w:p w:rsidR="00B232CB" w:rsidRPr="00B232CB" w:rsidRDefault="00ED58E8" w:rsidP="009042F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ab/>
            <w:t>SWOT ANALYSIS……………………………………………………………………………………………………………………………………………………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……</w:t>
          </w:r>
          <w:r w:rsidR="00EE3EF0">
            <w:rPr>
              <w:sz w:val="20"/>
              <w:szCs w:val="20"/>
            </w:rPr>
            <w:t>5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4W1H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…..</w:t>
          </w:r>
          <w:r w:rsidR="00EE3EF0">
            <w:rPr>
              <w:sz w:val="20"/>
              <w:szCs w:val="20"/>
            </w:rPr>
            <w:t>6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UML DIAGRAMS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…..</w:t>
          </w:r>
          <w:r w:rsidR="00EE3EF0">
            <w:rPr>
              <w:sz w:val="20"/>
              <w:szCs w:val="20"/>
            </w:rPr>
            <w:t>6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TEST PLANS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</w:t>
          </w:r>
          <w:r w:rsidR="00EE3EF0">
            <w:rPr>
              <w:sz w:val="20"/>
              <w:szCs w:val="20"/>
            </w:rPr>
            <w:t>….9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GITHUB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</w:t>
          </w:r>
          <w:r w:rsidR="00EE3EF0">
            <w:rPr>
              <w:sz w:val="20"/>
              <w:szCs w:val="20"/>
            </w:rPr>
            <w:t>11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GIT ISSUES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</w:t>
          </w:r>
          <w:r w:rsidR="00EE3EF0">
            <w:rPr>
              <w:sz w:val="20"/>
              <w:szCs w:val="20"/>
            </w:rPr>
            <w:t>.11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 xml:space="preserve">MAIN PROJECT 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</w:t>
          </w:r>
          <w:r w:rsidR="00EE3EF0">
            <w:rPr>
              <w:sz w:val="20"/>
              <w:szCs w:val="20"/>
            </w:rPr>
            <w:t>.12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GIT COMMITS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……</w:t>
          </w:r>
          <w:r w:rsidR="00EE3EF0">
            <w:rPr>
              <w:sz w:val="20"/>
              <w:szCs w:val="20"/>
            </w:rPr>
            <w:t>.15</w:t>
          </w:r>
        </w:p>
        <w:p w:rsidR="00A31191" w:rsidRPr="00B232CB" w:rsidRDefault="00821F9D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r w:rsidRPr="007A764D">
            <w:rPr>
              <w:caps/>
              <w:sz w:val="24"/>
              <w:szCs w:val="24"/>
            </w:rPr>
            <w:fldChar w:fldCharType="begin"/>
          </w:r>
          <w:r w:rsidRPr="007A764D">
            <w:rPr>
              <w:sz w:val="24"/>
              <w:szCs w:val="24"/>
            </w:rPr>
            <w:instrText xml:space="preserve"> TOC \o "1-3" \h \z \u </w:instrText>
          </w:r>
          <w:r w:rsidRPr="007A764D">
            <w:rPr>
              <w:caps/>
              <w:sz w:val="24"/>
              <w:szCs w:val="24"/>
            </w:rPr>
            <w:fldChar w:fldCharType="separate"/>
          </w:r>
          <w:hyperlink w:anchor="_Toc64289204" w:history="1">
            <w:r w:rsidR="009042F1" w:rsidRPr="00B232CB">
              <w:rPr>
                <w:rStyle w:val="Hyperlink"/>
                <w:noProof/>
              </w:rPr>
              <w:t>Table</w:t>
            </w:r>
            <w:r w:rsidR="00A31191" w:rsidRPr="00B232CB">
              <w:rPr>
                <w:rStyle w:val="Hyperlink"/>
                <w:noProof/>
              </w:rPr>
              <w:t xml:space="preserve"> of Figures</w:t>
            </w:r>
            <w:r w:rsidR="00A31191" w:rsidRPr="00B232CB">
              <w:rPr>
                <w:noProof/>
                <w:webHidden/>
              </w:rPr>
              <w:tab/>
            </w:r>
            <w:r w:rsidR="00A31191" w:rsidRPr="00B232CB">
              <w:rPr>
                <w:noProof/>
                <w:webHidden/>
              </w:rPr>
              <w:fldChar w:fldCharType="begin"/>
            </w:r>
            <w:r w:rsidR="00A31191" w:rsidRPr="00B232CB">
              <w:rPr>
                <w:noProof/>
                <w:webHidden/>
              </w:rPr>
              <w:instrText xml:space="preserve"> PAGEREF _Toc64289204 \h </w:instrText>
            </w:r>
            <w:r w:rsidR="00A31191" w:rsidRPr="00B232CB">
              <w:rPr>
                <w:noProof/>
                <w:webHidden/>
              </w:rPr>
            </w:r>
            <w:r w:rsidR="00A31191" w:rsidRPr="00B232CB">
              <w:rPr>
                <w:noProof/>
                <w:webHidden/>
              </w:rPr>
              <w:fldChar w:fldCharType="separate"/>
            </w:r>
            <w:r w:rsidR="00B232CB">
              <w:rPr>
                <w:noProof/>
                <w:webHidden/>
              </w:rPr>
              <w:t>3</w:t>
            </w:r>
            <w:r w:rsidR="00A31191" w:rsidRPr="00B232CB">
              <w:rPr>
                <w:noProof/>
                <w:webHidden/>
              </w:rPr>
              <w:fldChar w:fldCharType="end"/>
            </w:r>
          </w:hyperlink>
        </w:p>
        <w:p w:rsidR="00A31191" w:rsidRDefault="00D9162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4289205" w:history="1">
            <w:r w:rsidR="009042F1" w:rsidRPr="00B232CB">
              <w:rPr>
                <w:rStyle w:val="Hyperlink"/>
                <w:noProof/>
              </w:rPr>
              <w:t>Table</w:t>
            </w:r>
            <w:r w:rsidR="00A31191" w:rsidRPr="00B232CB">
              <w:rPr>
                <w:rStyle w:val="Hyperlink"/>
                <w:noProof/>
              </w:rPr>
              <w:t xml:space="preserve"> of Tables</w:t>
            </w:r>
            <w:r w:rsidR="00A31191" w:rsidRPr="00B232CB">
              <w:rPr>
                <w:noProof/>
                <w:webHidden/>
              </w:rPr>
              <w:tab/>
            </w:r>
          </w:hyperlink>
          <w:r w:rsidR="00EE3EF0">
            <w:rPr>
              <w:noProof/>
            </w:rPr>
            <w:t>3</w:t>
          </w:r>
        </w:p>
        <w:p w:rsidR="00EE3EF0" w:rsidRPr="00EE3EF0" w:rsidRDefault="00821F9D" w:rsidP="00EE3EF0">
          <w:pPr>
            <w:ind w:firstLine="0"/>
            <w:rPr>
              <w:rFonts w:asciiTheme="minorHAnsi" w:hAnsiTheme="minorHAnsi" w:cstheme="minorHAnsi"/>
              <w:sz w:val="24"/>
              <w:szCs w:val="24"/>
            </w:rPr>
          </w:pPr>
          <w:r w:rsidRPr="007A764D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bookmarkStart w:id="3" w:name="_Toc64289204" w:displacedByCustomXml="prev"/>
    <w:p w:rsidR="00367F74" w:rsidRPr="006F2AD5" w:rsidRDefault="001B7088" w:rsidP="006E2848">
      <w:pPr>
        <w:pStyle w:val="Heading2"/>
      </w:pPr>
      <w:r>
        <w:t>Table of Figures</w:t>
      </w:r>
      <w:bookmarkEnd w:id="3"/>
    </w:p>
    <w:p w:rsidR="00EB31E0" w:rsidRDefault="001B708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14" w:history="1">
        <w:r w:rsidR="00EB31E0" w:rsidRPr="009D7FAF">
          <w:rPr>
            <w:rStyle w:val="Hyperlink"/>
            <w:noProof/>
          </w:rPr>
          <w:t>Figure 1</w:t>
        </w:r>
        <w:r w:rsidR="0025765C" w:rsidRPr="009D7FAF">
          <w:rPr>
            <w:rStyle w:val="Hyperlink"/>
            <w:noProof/>
          </w:rPr>
          <w:t xml:space="preserve"> </w:t>
        </w:r>
        <w:r w:rsidR="0025765C">
          <w:rPr>
            <w:rStyle w:val="Hyperlink"/>
            <w:noProof/>
          </w:rPr>
          <w:t>COST VS FEATURES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5</w:t>
      </w:r>
    </w:p>
    <w:p w:rsidR="00EB31E0" w:rsidRDefault="00D9162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5" w:history="1">
        <w:r w:rsidR="00EB31E0" w:rsidRPr="009D7FAF">
          <w:rPr>
            <w:rStyle w:val="Hyperlink"/>
            <w:noProof/>
          </w:rPr>
          <w:t xml:space="preserve">Figure 2 </w:t>
        </w:r>
        <w:r w:rsidR="0025765C">
          <w:rPr>
            <w:rStyle w:val="Hyperlink"/>
            <w:noProof/>
          </w:rPr>
          <w:t>CLASS DIAGRAM</w:t>
        </w:r>
        <w:r w:rsidR="00EB31E0" w:rsidRPr="009D7FAF">
          <w:rPr>
            <w:rStyle w:val="Hyperlink"/>
            <w:noProof/>
          </w:rPr>
          <w:t xml:space="preserve"> (HIGH LEVEL)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6</w:t>
      </w:r>
    </w:p>
    <w:p w:rsidR="00EB31E0" w:rsidRDefault="00D9162D">
      <w:pPr>
        <w:pStyle w:val="TableofFigures"/>
        <w:tabs>
          <w:tab w:val="right" w:leader="dot" w:pos="10160"/>
        </w:tabs>
        <w:rPr>
          <w:noProof/>
        </w:rPr>
      </w:pPr>
      <w:hyperlink w:anchor="_Toc52177316" w:history="1">
        <w:r w:rsidR="00EB31E0" w:rsidRPr="009D7FAF">
          <w:rPr>
            <w:rStyle w:val="Hyperlink"/>
            <w:noProof/>
          </w:rPr>
          <w:t>Figure 3 ACTIVITY DIAGRAM (HIGH LEVEL)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6</w:t>
      </w:r>
    </w:p>
    <w:p w:rsidR="0025765C" w:rsidRPr="0025765C" w:rsidRDefault="0025765C" w:rsidP="0025765C">
      <w:pPr>
        <w:rPr>
          <w:rFonts w:eastAsiaTheme="minorEastAsia"/>
        </w:rPr>
      </w:pPr>
      <w:r>
        <w:rPr>
          <w:rFonts w:eastAsiaTheme="minorEastAsia"/>
        </w:rPr>
        <w:t>Figure 4 INTERACTION OVERVIEW (HIGH LEVEL)……………………………………………………………………</w:t>
      </w:r>
      <w:r w:rsidR="00E56D0F">
        <w:rPr>
          <w:rFonts w:eastAsiaTheme="minorEastAsia"/>
        </w:rPr>
        <w:t>………………………..7</w:t>
      </w:r>
    </w:p>
    <w:p w:rsidR="00EB31E0" w:rsidRDefault="00D9162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7" w:history="1">
        <w:r w:rsidR="0025765C">
          <w:rPr>
            <w:rStyle w:val="Hyperlink"/>
            <w:noProof/>
          </w:rPr>
          <w:t>Figure 5 OBJECT DIAGRAM</w:t>
        </w:r>
        <w:r w:rsidR="00EB31E0" w:rsidRPr="009D7FAF">
          <w:rPr>
            <w:rStyle w:val="Hyperlink"/>
            <w:noProof/>
          </w:rPr>
          <w:t xml:space="preserve"> (LOW LEVEL)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7</w:t>
      </w:r>
    </w:p>
    <w:p w:rsidR="00EB31E0" w:rsidRDefault="00D9162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8" w:history="1">
        <w:r w:rsidR="00EE3EF0">
          <w:rPr>
            <w:rStyle w:val="Hyperlink"/>
            <w:noProof/>
          </w:rPr>
          <w:t>Figure 6</w:t>
        </w:r>
        <w:r w:rsidR="0025765C">
          <w:rPr>
            <w:rStyle w:val="Hyperlink"/>
            <w:noProof/>
          </w:rPr>
          <w:t xml:space="preserve"> SEQUENCE</w:t>
        </w:r>
        <w:r w:rsidR="00EB31E0" w:rsidRPr="009D7FAF">
          <w:rPr>
            <w:rStyle w:val="Hyperlink"/>
            <w:noProof/>
          </w:rPr>
          <w:t xml:space="preserve"> DIAGRAM (LOW LEVEL)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8</w:t>
      </w:r>
    </w:p>
    <w:p w:rsidR="00EB31E0" w:rsidRDefault="00D9162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9" w:history="1">
        <w:r w:rsidR="00EE3EF0">
          <w:rPr>
            <w:rStyle w:val="Hyperlink"/>
            <w:noProof/>
          </w:rPr>
          <w:t>Figure 7</w:t>
        </w:r>
        <w:r w:rsidR="0025765C">
          <w:rPr>
            <w:rStyle w:val="Hyperlink"/>
            <w:noProof/>
          </w:rPr>
          <w:t xml:space="preserve"> STATE</w:t>
        </w:r>
        <w:r w:rsidR="00EB31E0" w:rsidRPr="009D7FAF">
          <w:rPr>
            <w:rStyle w:val="Hyperlink"/>
            <w:noProof/>
          </w:rPr>
          <w:t xml:space="preserve"> DIAGRAM</w:t>
        </w:r>
        <w:r w:rsidR="0025765C">
          <w:rPr>
            <w:rStyle w:val="Hyperlink"/>
            <w:noProof/>
          </w:rPr>
          <w:t xml:space="preserve"> (LOW LEVEL)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8</w:t>
      </w:r>
    </w:p>
    <w:p w:rsidR="00EB31E0" w:rsidRDefault="00D9162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4" w:history="1">
        <w:r w:rsidR="00EE3EF0">
          <w:rPr>
            <w:rStyle w:val="Hyperlink"/>
            <w:noProof/>
          </w:rPr>
          <w:t>Figure 8 GITHUB LINK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1</w:t>
      </w:r>
      <w:r w:rsidR="00A42AE8">
        <w:rPr>
          <w:noProof/>
        </w:rPr>
        <w:t>2</w:t>
      </w:r>
    </w:p>
    <w:p w:rsidR="00EB31E0" w:rsidRDefault="00D9162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6" w:history="1">
        <w:r w:rsidR="00EE3EF0">
          <w:rPr>
            <w:rStyle w:val="Hyperlink"/>
            <w:noProof/>
          </w:rPr>
          <w:t>Figure 9</w:t>
        </w:r>
        <w:r w:rsidR="00EB31E0" w:rsidRPr="009D7FAF">
          <w:rPr>
            <w:rStyle w:val="Hyperlink"/>
            <w:noProof/>
          </w:rPr>
          <w:t xml:space="preserve"> GIT ISSUES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1</w:t>
      </w:r>
      <w:r w:rsidR="00A42AE8">
        <w:rPr>
          <w:noProof/>
        </w:rPr>
        <w:t>3</w:t>
      </w:r>
    </w:p>
    <w:p w:rsidR="00EB31E0" w:rsidRDefault="00D9162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7" w:history="1">
        <w:r w:rsidR="00EE3EF0">
          <w:rPr>
            <w:rStyle w:val="Hyperlink"/>
            <w:noProof/>
          </w:rPr>
          <w:t>Figure 10 GIT COMMITS</w:t>
        </w:r>
        <w:r w:rsidR="00EB31E0">
          <w:rPr>
            <w:noProof/>
            <w:webHidden/>
          </w:rPr>
          <w:tab/>
        </w:r>
      </w:hyperlink>
      <w:r w:rsidR="00A42AE8">
        <w:rPr>
          <w:noProof/>
        </w:rPr>
        <w:t>22</w:t>
      </w:r>
    </w:p>
    <w:p w:rsidR="00B232CB" w:rsidRPr="007A764D" w:rsidRDefault="001B7088" w:rsidP="006F2AD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:rsidR="00367F74" w:rsidRPr="00590BA6" w:rsidRDefault="006F2AD5" w:rsidP="006E2848">
      <w:pPr>
        <w:pStyle w:val="Heading2"/>
      </w:pPr>
      <w:bookmarkStart w:id="4" w:name="_Toc64289205"/>
      <w:r w:rsidRPr="007A764D">
        <w:t>Ta</w:t>
      </w:r>
      <w:r w:rsidR="00590BA6">
        <w:t>ble of Tables</w:t>
      </w:r>
      <w:bookmarkEnd w:id="4"/>
    </w:p>
    <w:p w:rsidR="00EB31E0" w:rsidRDefault="006F2AD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 w:rsidRPr="09D4F38C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"Table" </w:instrText>
      </w:r>
      <w:r w:rsidRPr="09D4F38C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04" w:history="1">
        <w:r w:rsidR="00EE3EF0">
          <w:rPr>
            <w:rStyle w:val="Hyperlink"/>
            <w:noProof/>
          </w:rPr>
          <w:t>Table 1 SWOT ANALYSIS</w:t>
        </w:r>
        <w:r w:rsidR="00EB31E0">
          <w:rPr>
            <w:noProof/>
            <w:webHidden/>
          </w:rPr>
          <w:tab/>
        </w:r>
      </w:hyperlink>
      <w:r w:rsidR="003A65F6">
        <w:rPr>
          <w:noProof/>
        </w:rPr>
        <w:t>5</w:t>
      </w:r>
    </w:p>
    <w:p w:rsidR="00EB31E0" w:rsidRDefault="00D9162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5" w:history="1">
        <w:r w:rsidR="00EE3EF0">
          <w:rPr>
            <w:rStyle w:val="Hyperlink"/>
            <w:noProof/>
          </w:rPr>
          <w:t>Table 2 TEST PLAN OF HLR</w:t>
        </w:r>
        <w:r w:rsidR="00EB31E0">
          <w:rPr>
            <w:noProof/>
            <w:webHidden/>
          </w:rPr>
          <w:tab/>
        </w:r>
      </w:hyperlink>
      <w:r w:rsidR="003A65F6">
        <w:rPr>
          <w:noProof/>
        </w:rPr>
        <w:t>9</w:t>
      </w:r>
    </w:p>
    <w:p w:rsidR="00EB31E0" w:rsidRDefault="00D9162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6" w:history="1">
        <w:r w:rsidR="00EE3EF0">
          <w:rPr>
            <w:rStyle w:val="Hyperlink"/>
            <w:noProof/>
          </w:rPr>
          <w:t>Table 3 ADDITION TEST PLAN (LOW LEVEL)</w:t>
        </w:r>
        <w:r w:rsidR="00EB31E0">
          <w:rPr>
            <w:noProof/>
            <w:webHidden/>
          </w:rPr>
          <w:tab/>
        </w:r>
      </w:hyperlink>
      <w:r w:rsidR="003A65F6">
        <w:rPr>
          <w:noProof/>
        </w:rPr>
        <w:t>9</w:t>
      </w:r>
    </w:p>
    <w:p w:rsidR="00EB31E0" w:rsidRDefault="00D9162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7" w:history="1">
        <w:r w:rsidR="00EE3EF0">
          <w:rPr>
            <w:rStyle w:val="Hyperlink"/>
            <w:noProof/>
          </w:rPr>
          <w:t>Table 4 SUBTRACTION TEST PLAN (LOW LEVEL)</w:t>
        </w:r>
        <w:r w:rsidR="00EB31E0">
          <w:rPr>
            <w:noProof/>
            <w:webHidden/>
          </w:rPr>
          <w:tab/>
        </w:r>
      </w:hyperlink>
      <w:r w:rsidR="003A65F6">
        <w:rPr>
          <w:noProof/>
        </w:rPr>
        <w:t>10</w:t>
      </w:r>
    </w:p>
    <w:p w:rsidR="00EB31E0" w:rsidRDefault="00D9162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8" w:history="1">
        <w:r w:rsidR="00EE3EF0">
          <w:rPr>
            <w:rStyle w:val="Hyperlink"/>
            <w:noProof/>
          </w:rPr>
          <w:t>Table 5 MULTIPLICATION TEST PLAN (LOW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_Toc52177308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</w:t>
        </w:r>
        <w:r w:rsidR="00EB31E0">
          <w:rPr>
            <w:noProof/>
            <w:webHidden/>
          </w:rPr>
          <w:fldChar w:fldCharType="end"/>
        </w:r>
      </w:hyperlink>
      <w:r w:rsidR="003A65F6">
        <w:rPr>
          <w:noProof/>
        </w:rPr>
        <w:t>0</w:t>
      </w:r>
    </w:p>
    <w:p w:rsidR="00EB31E0" w:rsidRDefault="00D9162D">
      <w:pPr>
        <w:pStyle w:val="TableofFigures"/>
        <w:tabs>
          <w:tab w:val="right" w:leader="dot" w:pos="10160"/>
        </w:tabs>
        <w:rPr>
          <w:noProof/>
        </w:rPr>
      </w:pPr>
      <w:hyperlink w:anchor="_Toc52177309" w:history="1">
        <w:r w:rsidR="00EE3EF0">
          <w:rPr>
            <w:rStyle w:val="Hyperlink"/>
            <w:noProof/>
          </w:rPr>
          <w:t>Table 6 DIVISION TEST PLAN (LOW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_Toc52177309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</w:t>
        </w:r>
        <w:r w:rsidR="00EB31E0">
          <w:rPr>
            <w:noProof/>
            <w:webHidden/>
          </w:rPr>
          <w:fldChar w:fldCharType="end"/>
        </w:r>
      </w:hyperlink>
      <w:r w:rsidR="003A65F6">
        <w:rPr>
          <w:noProof/>
        </w:rPr>
        <w:t>0</w:t>
      </w:r>
    </w:p>
    <w:p w:rsidR="00A42AE8" w:rsidRDefault="00D9162D" w:rsidP="00A42AE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9" w:history="1">
        <w:r w:rsidR="00A42AE8">
          <w:rPr>
            <w:rStyle w:val="Hyperlink"/>
            <w:noProof/>
          </w:rPr>
          <w:t>Table 7  REMAINDER TEST PLAN (LOW LEVEL)</w:t>
        </w:r>
        <w:r w:rsidR="00A42AE8">
          <w:rPr>
            <w:noProof/>
            <w:webHidden/>
          </w:rPr>
          <w:tab/>
        </w:r>
        <w:r w:rsidR="00A42AE8">
          <w:rPr>
            <w:noProof/>
            <w:webHidden/>
          </w:rPr>
          <w:fldChar w:fldCharType="begin"/>
        </w:r>
        <w:r w:rsidR="00A42AE8">
          <w:rPr>
            <w:noProof/>
            <w:webHidden/>
          </w:rPr>
          <w:instrText xml:space="preserve"> PAGEREF _Toc52177309 \h </w:instrText>
        </w:r>
        <w:r w:rsidR="00A42AE8">
          <w:rPr>
            <w:noProof/>
            <w:webHidden/>
          </w:rPr>
        </w:r>
        <w:r w:rsidR="00A42AE8">
          <w:rPr>
            <w:noProof/>
            <w:webHidden/>
          </w:rPr>
          <w:fldChar w:fldCharType="separate"/>
        </w:r>
        <w:r w:rsidR="00A42AE8">
          <w:rPr>
            <w:noProof/>
            <w:webHidden/>
          </w:rPr>
          <w:t>1</w:t>
        </w:r>
        <w:r w:rsidR="00A42AE8">
          <w:rPr>
            <w:noProof/>
            <w:webHidden/>
          </w:rPr>
          <w:fldChar w:fldCharType="end"/>
        </w:r>
      </w:hyperlink>
      <w:r w:rsidR="00A42AE8">
        <w:rPr>
          <w:noProof/>
        </w:rPr>
        <w:t>1</w:t>
      </w:r>
    </w:p>
    <w:p w:rsidR="00A42AE8" w:rsidRDefault="00D9162D" w:rsidP="00A42AE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9" w:history="1">
        <w:r w:rsidR="00A42AE8">
          <w:rPr>
            <w:rStyle w:val="Hyperlink"/>
            <w:noProof/>
          </w:rPr>
          <w:t>Table 8 POWER TEST PLAN (LOW LEVEL)</w:t>
        </w:r>
        <w:r w:rsidR="00A42AE8">
          <w:rPr>
            <w:noProof/>
            <w:webHidden/>
          </w:rPr>
          <w:tab/>
        </w:r>
        <w:r w:rsidR="00A42AE8">
          <w:rPr>
            <w:noProof/>
            <w:webHidden/>
          </w:rPr>
          <w:fldChar w:fldCharType="begin"/>
        </w:r>
        <w:r w:rsidR="00A42AE8">
          <w:rPr>
            <w:noProof/>
            <w:webHidden/>
          </w:rPr>
          <w:instrText xml:space="preserve"> PAGEREF _Toc52177309 \h </w:instrText>
        </w:r>
        <w:r w:rsidR="00A42AE8">
          <w:rPr>
            <w:noProof/>
            <w:webHidden/>
          </w:rPr>
        </w:r>
        <w:r w:rsidR="00A42AE8">
          <w:rPr>
            <w:noProof/>
            <w:webHidden/>
          </w:rPr>
          <w:fldChar w:fldCharType="separate"/>
        </w:r>
        <w:r w:rsidR="00A42AE8">
          <w:rPr>
            <w:noProof/>
            <w:webHidden/>
          </w:rPr>
          <w:t>1</w:t>
        </w:r>
        <w:r w:rsidR="00A42AE8">
          <w:rPr>
            <w:noProof/>
            <w:webHidden/>
          </w:rPr>
          <w:fldChar w:fldCharType="end"/>
        </w:r>
      </w:hyperlink>
      <w:r w:rsidR="00A42AE8">
        <w:rPr>
          <w:noProof/>
        </w:rPr>
        <w:t>1</w:t>
      </w:r>
    </w:p>
    <w:p w:rsidR="00A42AE8" w:rsidRDefault="00D9162D" w:rsidP="00A42AE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9" w:history="1">
        <w:r w:rsidR="00A42AE8">
          <w:rPr>
            <w:rStyle w:val="Hyperlink"/>
            <w:noProof/>
          </w:rPr>
          <w:t>Table 9 PERCENTAGE TEST PLAN (LOW LEVEL)</w:t>
        </w:r>
        <w:r w:rsidR="00A42AE8">
          <w:rPr>
            <w:noProof/>
            <w:webHidden/>
          </w:rPr>
          <w:tab/>
        </w:r>
        <w:r w:rsidR="00A42AE8">
          <w:rPr>
            <w:noProof/>
            <w:webHidden/>
          </w:rPr>
          <w:fldChar w:fldCharType="begin"/>
        </w:r>
        <w:r w:rsidR="00A42AE8">
          <w:rPr>
            <w:noProof/>
            <w:webHidden/>
          </w:rPr>
          <w:instrText xml:space="preserve"> PAGEREF _Toc52177309 \h </w:instrText>
        </w:r>
        <w:r w:rsidR="00A42AE8">
          <w:rPr>
            <w:noProof/>
            <w:webHidden/>
          </w:rPr>
        </w:r>
        <w:r w:rsidR="00A42AE8">
          <w:rPr>
            <w:noProof/>
            <w:webHidden/>
          </w:rPr>
          <w:fldChar w:fldCharType="separate"/>
        </w:r>
        <w:r w:rsidR="00A42AE8">
          <w:rPr>
            <w:noProof/>
            <w:webHidden/>
          </w:rPr>
          <w:t>1</w:t>
        </w:r>
        <w:r w:rsidR="00A42AE8">
          <w:rPr>
            <w:noProof/>
            <w:webHidden/>
          </w:rPr>
          <w:fldChar w:fldCharType="end"/>
        </w:r>
      </w:hyperlink>
      <w:r w:rsidR="00A42AE8">
        <w:rPr>
          <w:noProof/>
        </w:rPr>
        <w:t>1</w:t>
      </w:r>
    </w:p>
    <w:p w:rsidR="00A42AE8" w:rsidRDefault="00D9162D" w:rsidP="00A42AE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9" w:history="1">
        <w:r w:rsidR="00A42AE8">
          <w:rPr>
            <w:rStyle w:val="Hyperlink"/>
            <w:noProof/>
          </w:rPr>
          <w:t>Table 10</w:t>
        </w:r>
        <w:r w:rsidR="00C45D4F">
          <w:rPr>
            <w:rStyle w:val="Hyperlink"/>
            <w:noProof/>
          </w:rPr>
          <w:t xml:space="preserve"> GCD</w:t>
        </w:r>
        <w:r w:rsidR="00A42AE8">
          <w:rPr>
            <w:rStyle w:val="Hyperlink"/>
            <w:noProof/>
          </w:rPr>
          <w:t xml:space="preserve"> TEST PLAN (LOW LEVEL)</w:t>
        </w:r>
        <w:r w:rsidR="00A42AE8">
          <w:rPr>
            <w:noProof/>
            <w:webHidden/>
          </w:rPr>
          <w:tab/>
        </w:r>
        <w:r w:rsidR="00A42AE8">
          <w:rPr>
            <w:noProof/>
            <w:webHidden/>
          </w:rPr>
          <w:fldChar w:fldCharType="begin"/>
        </w:r>
        <w:r w:rsidR="00A42AE8">
          <w:rPr>
            <w:noProof/>
            <w:webHidden/>
          </w:rPr>
          <w:instrText xml:space="preserve"> PAGEREF _Toc52177309 \h </w:instrText>
        </w:r>
        <w:r w:rsidR="00A42AE8">
          <w:rPr>
            <w:noProof/>
            <w:webHidden/>
          </w:rPr>
        </w:r>
        <w:r w:rsidR="00A42AE8">
          <w:rPr>
            <w:noProof/>
            <w:webHidden/>
          </w:rPr>
          <w:fldChar w:fldCharType="separate"/>
        </w:r>
        <w:r w:rsidR="00A42AE8">
          <w:rPr>
            <w:noProof/>
            <w:webHidden/>
          </w:rPr>
          <w:t>1</w:t>
        </w:r>
        <w:r w:rsidR="00A42AE8">
          <w:rPr>
            <w:noProof/>
            <w:webHidden/>
          </w:rPr>
          <w:fldChar w:fldCharType="end"/>
        </w:r>
      </w:hyperlink>
      <w:r w:rsidR="00A42AE8">
        <w:rPr>
          <w:noProof/>
        </w:rPr>
        <w:t>2</w:t>
      </w:r>
    </w:p>
    <w:p w:rsidR="00A42AE8" w:rsidRPr="00A42AE8" w:rsidRDefault="00A42AE8" w:rsidP="00A42AE8">
      <w:pPr>
        <w:rPr>
          <w:rFonts w:eastAsiaTheme="minorEastAsia"/>
        </w:rPr>
      </w:pPr>
    </w:p>
    <w:p w:rsidR="00367F74" w:rsidRDefault="006F2AD5" w:rsidP="7C493704">
      <w:pPr>
        <w:spacing w:line="257" w:lineRule="auto"/>
        <w:jc w:val="center"/>
        <w:rPr>
          <w:rFonts w:asciiTheme="minorHAnsi" w:hAnsiTheme="minorHAnsi" w:cstheme="minorBidi"/>
          <w:b/>
          <w:bCs/>
          <w:sz w:val="24"/>
          <w:szCs w:val="24"/>
        </w:rPr>
      </w:pPr>
      <w:r w:rsidRPr="09D4F38C">
        <w:rPr>
          <w:rFonts w:asciiTheme="minorHAnsi" w:hAnsiTheme="minorHAnsi" w:cstheme="minorBidi"/>
          <w:b/>
          <w:bCs/>
          <w:sz w:val="24"/>
          <w:szCs w:val="24"/>
        </w:rPr>
        <w:fldChar w:fldCharType="end"/>
      </w:r>
    </w:p>
    <w:p w:rsidR="00EE3EF0" w:rsidRDefault="00EE3EF0" w:rsidP="7C493704">
      <w:pPr>
        <w:spacing w:line="257" w:lineRule="auto"/>
        <w:jc w:val="center"/>
        <w:rPr>
          <w:rFonts w:asciiTheme="minorHAnsi" w:hAnsiTheme="minorHAnsi" w:cstheme="minorBidi"/>
          <w:b/>
          <w:bCs/>
          <w:sz w:val="24"/>
          <w:szCs w:val="24"/>
        </w:rPr>
      </w:pPr>
    </w:p>
    <w:p w:rsidR="00EE3EF0" w:rsidRDefault="00EE3EF0" w:rsidP="7C493704">
      <w:pPr>
        <w:spacing w:line="257" w:lineRule="auto"/>
        <w:jc w:val="center"/>
        <w:rPr>
          <w:rFonts w:asciiTheme="minorHAnsi" w:hAnsiTheme="minorHAnsi" w:cstheme="minorBidi"/>
          <w:b/>
          <w:bCs/>
          <w:sz w:val="24"/>
          <w:szCs w:val="24"/>
        </w:rPr>
      </w:pPr>
    </w:p>
    <w:p w:rsidR="00485748" w:rsidRPr="007A764D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Pr="004E66A8" w:rsidRDefault="00D9162D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 xml:space="preserve">PYTHON PROGRAMMING </w:t>
      </w:r>
    </w:p>
    <w:p w:rsidR="00A31191" w:rsidRPr="00455A84" w:rsidRDefault="00D9162D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 xml:space="preserve">Introduction to Python </w:t>
      </w:r>
    </w:p>
    <w:p w:rsidR="00D9162D" w:rsidRDefault="00D9162D" w:rsidP="00D9162D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9162D" w:rsidRDefault="00D9162D" w:rsidP="00D9162D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9162D" w:rsidRDefault="00D9162D" w:rsidP="00D9162D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Beginning with python :</w:t>
      </w:r>
    </w:p>
    <w:p w:rsidR="00D9162D" w:rsidRDefault="00D9162D" w:rsidP="00D9162D">
      <w:pPr>
        <w:spacing w:line="257" w:lineRule="auto"/>
        <w:ind w:firstLine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Python</w:t>
      </w:r>
      <w:r w:rsidR="00510FD4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was released in 1991 and was created by Guido van Rossum. Python is the most easy and one of the mo</w:t>
      </w:r>
      <w:r w:rsidR="00F44D1D">
        <w:rPr>
          <w:rFonts w:ascii="Verdana" w:hAnsi="Verdana"/>
          <w:color w:val="000000"/>
          <w:sz w:val="23"/>
          <w:szCs w:val="23"/>
          <w:shd w:val="clear" w:color="auto" w:fill="FFFFFF"/>
        </w:rPr>
        <w:t>st popular programming language in todays world.</w:t>
      </w:r>
    </w:p>
    <w:p w:rsidR="00D9162D" w:rsidRDefault="00F44D1D" w:rsidP="00D9162D">
      <w:pPr>
        <w:shd w:val="clear" w:color="auto" w:fill="FFFFFF"/>
        <w:spacing w:before="288" w:after="288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It is commonly used for many purposes which includes the following</w:t>
      </w:r>
      <w:r w:rsidR="00D9162D" w:rsidRPr="00D9162D">
        <w:rPr>
          <w:rFonts w:ascii="Verdana" w:hAnsi="Verdana"/>
          <w:color w:val="000000"/>
          <w:sz w:val="23"/>
          <w:szCs w:val="23"/>
          <w:lang w:bidi="ar-SA"/>
        </w:rPr>
        <w:t>:</w:t>
      </w:r>
    </w:p>
    <w:p w:rsidR="00F44D1D" w:rsidRDefault="00F44D1D" w:rsidP="00F44D1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system scripting,</w:t>
      </w:r>
    </w:p>
    <w:p w:rsidR="00F44D1D" w:rsidRDefault="00F44D1D" w:rsidP="00F44D1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 w:rsidRPr="00D9162D">
        <w:rPr>
          <w:rFonts w:ascii="Verdana" w:hAnsi="Verdana"/>
          <w:color w:val="000000"/>
          <w:sz w:val="23"/>
          <w:szCs w:val="23"/>
          <w:lang w:bidi="ar-SA"/>
        </w:rPr>
        <w:t>mathematics,</w:t>
      </w:r>
    </w:p>
    <w:p w:rsidR="00F44D1D" w:rsidRPr="00F44D1D" w:rsidRDefault="00F44D1D" w:rsidP="00F44D1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 w:rsidRPr="00D9162D">
        <w:rPr>
          <w:rFonts w:ascii="Verdana" w:hAnsi="Verdana"/>
          <w:color w:val="000000"/>
          <w:sz w:val="23"/>
          <w:szCs w:val="23"/>
          <w:lang w:bidi="ar-SA"/>
        </w:rPr>
        <w:t>software development,</w:t>
      </w:r>
    </w:p>
    <w:p w:rsidR="00D9162D" w:rsidRPr="00D9162D" w:rsidRDefault="00D9162D" w:rsidP="00D9162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 w:rsidRPr="00D9162D">
        <w:rPr>
          <w:rFonts w:ascii="Verdana" w:hAnsi="Verdana"/>
          <w:color w:val="000000"/>
          <w:sz w:val="23"/>
          <w:szCs w:val="23"/>
          <w:lang w:bidi="ar-SA"/>
        </w:rPr>
        <w:t>web development (server-side),</w:t>
      </w:r>
    </w:p>
    <w:p w:rsidR="00D9162D" w:rsidRDefault="00D9162D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Why Python is very popular and used by beginners as well professionals:</w:t>
      </w:r>
    </w:p>
    <w:p w:rsidR="00F44D1D" w:rsidRDefault="00F44D1D" w:rsidP="00F44D1D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python runs on almost all the platforms like Raspberry Pi, Linux, Mac, Windows etc.</w:t>
      </w:r>
    </w:p>
    <w:p w:rsidR="00F44D1D" w:rsidRDefault="00F44D1D" w:rsidP="00F44D1D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It is basically a both procedural as well as imperative language.</w:t>
      </w:r>
    </w:p>
    <w:p w:rsidR="00F44D1D" w:rsidRDefault="00F44D1D" w:rsidP="00F44D1D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It also supports object oriented programming.</w:t>
      </w:r>
    </w:p>
    <w:p w:rsidR="00F44D1D" w:rsidRDefault="00F44D1D" w:rsidP="00F44D1D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 xml:space="preserve">It’s syntax is similar to that of English Language </w:t>
      </w:r>
    </w:p>
    <w:p w:rsidR="00F44D1D" w:rsidRDefault="00F44D1D" w:rsidP="00F44D1D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 xml:space="preserve">It runs on a system called interpreter which means that the execution of the code occurs as soon as the code is implemented. And hence the prototype is really very quick. </w:t>
      </w:r>
    </w:p>
    <w:p w:rsidR="00F44D1D" w:rsidRDefault="00F44D1D" w:rsidP="00F44D1D">
      <w:pPr>
        <w:shd w:val="clear" w:color="auto" w:fill="FFFFFF"/>
        <w:spacing w:before="100" w:beforeAutospacing="1" w:after="100" w:afterAutospacing="1"/>
        <w:ind w:left="360"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F44D1D" w:rsidRDefault="00F44D1D" w:rsidP="00F44D1D">
      <w:pPr>
        <w:shd w:val="clear" w:color="auto" w:fill="FFFFFF"/>
        <w:spacing w:before="100" w:beforeAutospacing="1" w:after="100" w:afterAutospacing="1"/>
        <w:ind w:left="360"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The very basic program that all the beginners start with is the Hello Program which is written below:</w:t>
      </w:r>
    </w:p>
    <w:p w:rsidR="00F44D1D" w:rsidRDefault="00F44D1D" w:rsidP="00F44D1D">
      <w:pPr>
        <w:shd w:val="clear" w:color="auto" w:fill="FFFFFF"/>
        <w:spacing w:before="100" w:beforeAutospacing="1" w:after="100" w:afterAutospacing="1"/>
        <w:ind w:left="360"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F44D1D" w:rsidRPr="00F44D1D" w:rsidRDefault="00F44D1D" w:rsidP="00F44D1D">
      <w:pPr>
        <w:shd w:val="clear" w:color="auto" w:fill="FFFFFF"/>
        <w:spacing w:before="100" w:beforeAutospacing="1" w:after="100" w:afterAutospacing="1"/>
        <w:ind w:left="360"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Print(“Hello! World”)</w:t>
      </w:r>
    </w:p>
    <w:p w:rsidR="00D9162D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OUTPUT:</w:t>
      </w: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drawing>
          <wp:inline distT="0" distB="0" distL="0" distR="0" wp14:anchorId="5D58F780" wp14:editId="0EF47650">
            <wp:extent cx="6010275" cy="571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 xml:space="preserve">In python indentation plays a very important role indication the beginning and end of a block. However other programming languages are having curly braces for blocks. </w:t>
      </w: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In python Hash Symbol “#” is used for commenting purpose.</w:t>
      </w: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3852E2">
        <w:rPr>
          <w:rFonts w:ascii="Verdana" w:hAnsi="Verdana"/>
          <w:b/>
          <w:color w:val="000000"/>
          <w:sz w:val="23"/>
          <w:szCs w:val="23"/>
          <w:lang w:bidi="ar-SA"/>
        </w:rPr>
        <w:t xml:space="preserve">Variables:  </w:t>
      </w: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 xml:space="preserve">Python does not have a concept of variable declaration however using the word 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Type </w:t>
      </w:r>
      <w:r w:rsidR="001D7A64">
        <w:rPr>
          <w:rFonts w:ascii="Verdana" w:hAnsi="Verdana"/>
          <w:color w:val="000000"/>
          <w:sz w:val="23"/>
          <w:szCs w:val="23"/>
          <w:lang w:bidi="ar-SA"/>
        </w:rPr>
        <w:t>we can get the data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type of variable.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Following are the  built in data types that python supports: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Text Type: str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Numeric Types: int, float, complex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Sequence Types: list, tuple,range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Mapping Type: dict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Set Types: set, frozenset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Boolean Type: bool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Binary Types: bytes, byrearray, memoryview.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P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1D7A64">
        <w:rPr>
          <w:rFonts w:ascii="Verdana" w:hAnsi="Verdana"/>
          <w:b/>
          <w:color w:val="000000"/>
          <w:sz w:val="23"/>
          <w:szCs w:val="23"/>
          <w:lang w:bidi="ar-SA"/>
        </w:rPr>
        <w:t>Operators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Python supports various operators to perform on various variables and values. Following are the list: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1D7A64" w:rsidP="001D7A64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Arithmetic Operators:</w:t>
      </w:r>
      <w:r w:rsidRPr="001D7A64">
        <w:rPr>
          <w:rFonts w:ascii="Verdana" w:hAnsi="Verdana"/>
          <w:color w:val="000000"/>
          <w:sz w:val="23"/>
          <w:szCs w:val="23"/>
          <w:lang w:bidi="ar-SA"/>
        </w:rPr>
        <w:t xml:space="preserve"> </w:t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drawing>
          <wp:inline distT="0" distB="0" distL="0" distR="0" wp14:anchorId="6F9F0B16" wp14:editId="15133BDE">
            <wp:extent cx="4248150" cy="294322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1D7A64" w:rsidP="001D7A64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 xml:space="preserve">Assignment operators: </w:t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8BFE20E" wp14:editId="02F0D5E4">
            <wp:extent cx="4505325" cy="5153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64" w:rsidRDefault="001D7A64" w:rsidP="001D7A64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Comparison Operators:</w:t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6DA1859" wp14:editId="1F7DD276">
            <wp:extent cx="4591050" cy="2809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64" w:rsidRPr="001D7A64" w:rsidRDefault="001D7A64" w:rsidP="001D7A64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 w:rsidRPr="001D7A64">
        <w:rPr>
          <w:rFonts w:ascii="Verdana" w:hAnsi="Verdana"/>
          <w:color w:val="000000"/>
          <w:sz w:val="23"/>
          <w:szCs w:val="23"/>
          <w:lang w:bidi="ar-SA"/>
        </w:rPr>
        <w:t>Logical Operators:</w:t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drawing>
          <wp:inline distT="0" distB="0" distL="0" distR="0" wp14:anchorId="16133B71" wp14:editId="5A5E5B78">
            <wp:extent cx="4772025" cy="2266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5610A9" w:rsidP="001D7A64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Identity Operator: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left="1080"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561B32B" wp14:editId="7028FE91">
            <wp:extent cx="4314825" cy="1905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A9" w:rsidRDefault="005610A9" w:rsidP="005610A9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Membership operator: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drawing>
          <wp:inline distT="0" distB="0" distL="0" distR="0" wp14:anchorId="743511E4" wp14:editId="12578449">
            <wp:extent cx="440055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A9" w:rsidRDefault="005610A9" w:rsidP="005610A9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Bitwise Operator: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58CD4522" wp14:editId="519AF0D9">
            <wp:extent cx="5600700" cy="3190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List, Tuple, Dictionary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and </w:t>
      </w: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S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>et</w:t>
      </w: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: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List: 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These are basically used as a single variable to store multiple data. It is an ordered and changeable collection of non repetitive members.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Tuple: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color w:val="000000"/>
          <w:sz w:val="23"/>
          <w:szCs w:val="23"/>
          <w:lang w:bidi="ar-SA"/>
        </w:rPr>
        <w:t>It is an unchangeable ad ordered collection of repetitive members.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Dictionary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: </w:t>
      </w:r>
      <w:r>
        <w:rPr>
          <w:rFonts w:ascii="Verdana" w:hAnsi="Verdana"/>
          <w:color w:val="000000"/>
          <w:sz w:val="23"/>
          <w:szCs w:val="23"/>
          <w:lang w:bidi="ar-SA"/>
        </w:rPr>
        <w:t>It is an unordered and changeable collection of duplicate members.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Set: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color w:val="000000"/>
          <w:sz w:val="23"/>
          <w:szCs w:val="23"/>
          <w:lang w:bidi="ar-SA"/>
        </w:rPr>
        <w:t>It is an unordered and unindexed collection of repetitive data.</w:t>
      </w:r>
    </w:p>
    <w:p w:rsidR="00D651BE" w:rsidRDefault="00D651BE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D651BE" w:rsidRPr="00D651BE" w:rsidRDefault="00D651BE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D651BE">
        <w:rPr>
          <w:rFonts w:ascii="Verdana" w:hAnsi="Verdana"/>
          <w:b/>
          <w:color w:val="000000"/>
          <w:sz w:val="23"/>
          <w:szCs w:val="23"/>
          <w:lang w:bidi="ar-SA"/>
        </w:rPr>
        <w:t>Conditional Statements:</w:t>
      </w:r>
    </w:p>
    <w:p w:rsidR="00FF09B5" w:rsidRPr="00FF09B5" w:rsidRDefault="00D651BE" w:rsidP="00D651BE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D651BE">
        <w:rPr>
          <w:rFonts w:ascii="Verdana" w:hAnsi="Verdana"/>
          <w:b/>
          <w:color w:val="000000"/>
          <w:sz w:val="23"/>
          <w:szCs w:val="23"/>
          <w:lang w:bidi="ar-SA"/>
        </w:rPr>
        <w:t>If…Else: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 w:rsidR="00FF09B5">
        <w:rPr>
          <w:rFonts w:ascii="Verdana" w:hAnsi="Verdana"/>
          <w:color w:val="000000"/>
          <w:sz w:val="23"/>
          <w:szCs w:val="23"/>
          <w:lang w:bidi="ar-SA"/>
        </w:rPr>
        <w:t xml:space="preserve">If statement is used with an “if” keyword followed by a condition. </w:t>
      </w:r>
    </w:p>
    <w:p w:rsidR="00FF09B5" w:rsidRPr="00FF09B5" w:rsidRDefault="00FF09B5" w:rsidP="00D651BE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Verdana" w:hAnsi="Verdana"/>
          <w:b/>
          <w:color w:val="000000"/>
          <w:sz w:val="23"/>
          <w:szCs w:val="23"/>
          <w:lang w:bidi="ar-SA"/>
        </w:rPr>
      </w:pPr>
      <w:r>
        <w:rPr>
          <w:rFonts w:ascii="Verdana" w:hAnsi="Verdana"/>
          <w:b/>
          <w:color w:val="000000"/>
          <w:sz w:val="23"/>
          <w:szCs w:val="23"/>
          <w:lang w:bidi="ar-SA"/>
        </w:rPr>
        <w:t>Elif: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This statement is executed if the condition in “if” statement is false.</w:t>
      </w:r>
    </w:p>
    <w:p w:rsidR="00FF09B5" w:rsidRPr="00FF09B5" w:rsidRDefault="00FF09B5" w:rsidP="00D651BE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Verdana" w:hAnsi="Verdana"/>
          <w:b/>
          <w:color w:val="000000"/>
          <w:sz w:val="23"/>
          <w:szCs w:val="23"/>
          <w:lang w:bidi="ar-SA"/>
        </w:rPr>
      </w:pPr>
      <w:r>
        <w:rPr>
          <w:rFonts w:ascii="Verdana" w:hAnsi="Verdana"/>
          <w:b/>
          <w:color w:val="000000"/>
          <w:sz w:val="23"/>
          <w:szCs w:val="23"/>
          <w:lang w:bidi="ar-SA"/>
        </w:rPr>
        <w:t>Else: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It is executed when all the previous statements are false. </w:t>
      </w:r>
    </w:p>
    <w:p w:rsidR="00FF09B5" w:rsidRDefault="00FF09B5" w:rsidP="00FF09B5">
      <w:pPr>
        <w:shd w:val="clear" w:color="auto" w:fill="FFFFFF"/>
        <w:spacing w:before="100" w:beforeAutospacing="1" w:after="100" w:afterAutospacing="1"/>
        <w:ind w:left="360"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3FF47693" wp14:editId="5F36AAB4">
            <wp:extent cx="6267450" cy="175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B5" w:rsidRPr="00FF09B5" w:rsidRDefault="00FF09B5" w:rsidP="00FF09B5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FF09B5">
        <w:rPr>
          <w:rFonts w:ascii="Verdana" w:hAnsi="Verdana"/>
          <w:b/>
          <w:color w:val="000000"/>
          <w:sz w:val="23"/>
          <w:szCs w:val="23"/>
          <w:lang w:bidi="ar-SA"/>
        </w:rPr>
        <w:t>While statement: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This is executed as long as the condition is true. </w:t>
      </w:r>
      <w:r w:rsidRPr="00FF09B5">
        <w:rPr>
          <w:rFonts w:ascii="Verdana" w:hAnsi="Verdana"/>
          <w:b/>
          <w:color w:val="000000"/>
          <w:sz w:val="23"/>
          <w:szCs w:val="23"/>
          <w:lang w:bidi="ar-SA"/>
        </w:rPr>
        <w:t>Break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and </w:t>
      </w:r>
      <w:r w:rsidRPr="00FF09B5">
        <w:rPr>
          <w:rFonts w:ascii="Verdana" w:hAnsi="Verdana"/>
          <w:b/>
          <w:color w:val="000000"/>
          <w:sz w:val="23"/>
          <w:szCs w:val="23"/>
          <w:lang w:bidi="ar-SA"/>
        </w:rPr>
        <w:t>continue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statements are basically used with while statements. </w:t>
      </w:r>
    </w:p>
    <w:p w:rsidR="00FF09B5" w:rsidRDefault="00FF09B5" w:rsidP="00FF09B5">
      <w:pPr>
        <w:pStyle w:val="ListParagraph"/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Break: </w:t>
      </w:r>
      <w:r>
        <w:rPr>
          <w:rFonts w:ascii="Verdana" w:hAnsi="Verdana"/>
          <w:color w:val="000000"/>
          <w:sz w:val="23"/>
          <w:szCs w:val="23"/>
          <w:lang w:bidi="ar-SA"/>
        </w:rPr>
        <w:t>It stops the loop.</w:t>
      </w:r>
    </w:p>
    <w:p w:rsidR="00FF09B5" w:rsidRDefault="00FF09B5" w:rsidP="00FF09B5">
      <w:pPr>
        <w:pStyle w:val="ListParagraph"/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b/>
          <w:color w:val="000000"/>
          <w:sz w:val="23"/>
          <w:szCs w:val="23"/>
          <w:lang w:bidi="ar-SA"/>
        </w:rPr>
        <w:t>Continue :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color w:val="000000"/>
          <w:sz w:val="23"/>
          <w:szCs w:val="23"/>
          <w:lang w:bidi="ar-SA"/>
        </w:rPr>
        <w:t>It stops the current iteration and continue with the next.</w:t>
      </w:r>
    </w:p>
    <w:p w:rsidR="00FF09B5" w:rsidRPr="00FF09B5" w:rsidRDefault="00FF09B5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FF09B5">
        <w:rPr>
          <w:rFonts w:ascii="Verdana" w:hAnsi="Verdana"/>
          <w:b/>
          <w:color w:val="000000"/>
          <w:sz w:val="23"/>
          <w:szCs w:val="23"/>
          <w:lang w:bidi="ar-SA"/>
        </w:rPr>
        <w:t>Functions in Python:</w:t>
      </w:r>
    </w:p>
    <w:p w:rsidR="00006C28" w:rsidRDefault="00FF09B5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As like other languages, functions in python are executed only when</w:t>
      </w:r>
      <w:r w:rsidR="00006C28">
        <w:rPr>
          <w:rFonts w:ascii="Verdana" w:hAnsi="Verdana"/>
          <w:color w:val="000000"/>
          <w:sz w:val="23"/>
          <w:szCs w:val="23"/>
          <w:lang w:bidi="ar-SA"/>
        </w:rPr>
        <w:t xml:space="preserve"> they are called. Parameters can be passed into the functions which in turn return result. Functions are created using the keyword </w:t>
      </w:r>
      <w:r w:rsidR="00006C28" w:rsidRPr="00006C28">
        <w:rPr>
          <w:rFonts w:ascii="Verdana" w:hAnsi="Verdana"/>
          <w:b/>
          <w:color w:val="000000"/>
          <w:sz w:val="23"/>
          <w:szCs w:val="23"/>
          <w:lang w:bidi="ar-SA"/>
        </w:rPr>
        <w:t>def</w:t>
      </w:r>
      <w:r w:rsidR="00006C28">
        <w:rPr>
          <w:rFonts w:ascii="Verdana" w:hAnsi="Verdana"/>
          <w:color w:val="000000"/>
          <w:sz w:val="23"/>
          <w:szCs w:val="23"/>
          <w:lang w:bidi="ar-SA"/>
        </w:rPr>
        <w:t>. Arguments are passed into the function as information.</w:t>
      </w:r>
    </w:p>
    <w:p w:rsidR="00006C28" w:rsidRPr="00006C28" w:rsidRDefault="00006C28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006C28">
        <w:rPr>
          <w:rFonts w:ascii="Verdana" w:hAnsi="Verdana"/>
          <w:b/>
          <w:color w:val="000000"/>
          <w:sz w:val="23"/>
          <w:szCs w:val="23"/>
          <w:lang w:bidi="ar-SA"/>
        </w:rPr>
        <w:t>**kwargs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: 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If number of 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keyword </w:t>
      </w:r>
      <w:r>
        <w:rPr>
          <w:rFonts w:ascii="Verdana" w:hAnsi="Verdana"/>
          <w:color w:val="000000"/>
          <w:sz w:val="23"/>
          <w:szCs w:val="23"/>
          <w:lang w:bidi="ar-SA"/>
        </w:rPr>
        <w:t>arguments that needs to be passed in a function is undefined then we use the symbol “</w:t>
      </w:r>
      <w:r>
        <w:rPr>
          <w:rFonts w:ascii="Verdana" w:hAnsi="Verdana"/>
          <w:color w:val="000000"/>
          <w:sz w:val="23"/>
          <w:szCs w:val="23"/>
          <w:lang w:bidi="ar-SA"/>
        </w:rPr>
        <w:t>*</w:t>
      </w:r>
      <w:r>
        <w:rPr>
          <w:rFonts w:ascii="Verdana" w:hAnsi="Verdana"/>
          <w:color w:val="000000"/>
          <w:sz w:val="23"/>
          <w:szCs w:val="23"/>
          <w:lang w:bidi="ar-SA"/>
        </w:rPr>
        <w:t>*” He</w:t>
      </w:r>
      <w:r>
        <w:rPr>
          <w:rFonts w:ascii="Verdana" w:hAnsi="Verdana"/>
          <w:color w:val="000000"/>
          <w:sz w:val="23"/>
          <w:szCs w:val="23"/>
          <w:lang w:bidi="ar-SA"/>
        </w:rPr>
        <w:t>re the function receives a dictionary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of arguments. </w:t>
      </w:r>
      <w:r w:rsidRPr="00FF09B5">
        <w:rPr>
          <w:rFonts w:ascii="Verdana" w:hAnsi="Verdana"/>
          <w:color w:val="000000"/>
          <w:sz w:val="23"/>
          <w:szCs w:val="23"/>
          <w:lang w:bidi="ar-SA"/>
        </w:rPr>
        <w:t xml:space="preserve">  </w:t>
      </w:r>
    </w:p>
    <w:p w:rsidR="00E14021" w:rsidRDefault="00006C28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006C28">
        <w:rPr>
          <w:rFonts w:ascii="Verdana" w:hAnsi="Verdana"/>
          <w:b/>
          <w:color w:val="000000"/>
          <w:sz w:val="23"/>
          <w:szCs w:val="23"/>
          <w:lang w:bidi="ar-SA"/>
        </w:rPr>
        <w:t>*args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: </w:t>
      </w:r>
      <w:r>
        <w:rPr>
          <w:rFonts w:ascii="Verdana" w:hAnsi="Verdana"/>
          <w:color w:val="000000"/>
          <w:sz w:val="23"/>
          <w:szCs w:val="23"/>
          <w:lang w:bidi="ar-SA"/>
        </w:rPr>
        <w:t>If number of arguments that needs to be passed in a function is undefined then we use the symbol “*” Here the function receives a tuple of arguments.</w:t>
      </w:r>
    </w:p>
    <w:p w:rsidR="00E14021" w:rsidRDefault="00E14021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E14021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E14021">
        <w:rPr>
          <w:rFonts w:ascii="Verdana" w:hAnsi="Verdana"/>
          <w:b/>
          <w:color w:val="000000"/>
          <w:sz w:val="23"/>
          <w:szCs w:val="23"/>
          <w:lang w:bidi="ar-SA"/>
        </w:rPr>
        <w:t>Lambda: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color w:val="000000"/>
          <w:sz w:val="23"/>
          <w:szCs w:val="23"/>
          <w:lang w:bidi="ar-SA"/>
        </w:rPr>
        <w:t>It is a small anonymous function</w:t>
      </w:r>
      <w:r w:rsidR="009064CF">
        <w:rPr>
          <w:rFonts w:ascii="Verdana" w:hAnsi="Verdana"/>
          <w:b/>
          <w:color w:val="000000"/>
          <w:sz w:val="23"/>
          <w:szCs w:val="23"/>
          <w:lang w:bidi="ar-SA"/>
        </w:rPr>
        <w:t xml:space="preserve">. </w:t>
      </w:r>
      <w:r w:rsidR="009064CF">
        <w:rPr>
          <w:rFonts w:ascii="Verdana" w:hAnsi="Verdana"/>
          <w:color w:val="000000"/>
          <w:sz w:val="23"/>
          <w:szCs w:val="23"/>
          <w:lang w:bidi="ar-SA"/>
        </w:rPr>
        <w:t>It can take any number of arguments but can have only one expression. Its syntax is shown below:</w:t>
      </w:r>
    </w:p>
    <w:p w:rsidR="009064CF" w:rsidRDefault="009064CF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Lamda arguments : expression</w:t>
      </w:r>
    </w:p>
    <w:p w:rsidR="009064CF" w:rsidRDefault="009064CF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9064CF" w:rsidRPr="009064CF" w:rsidRDefault="009064CF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9064CF">
        <w:rPr>
          <w:rFonts w:ascii="Verdana" w:hAnsi="Verdana"/>
          <w:b/>
          <w:color w:val="000000"/>
          <w:sz w:val="23"/>
          <w:szCs w:val="23"/>
          <w:lang w:bidi="ar-SA"/>
        </w:rPr>
        <w:t>Object oriented Programming :</w:t>
      </w:r>
    </w:p>
    <w:p w:rsidR="00D9162D" w:rsidRDefault="009064CF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As pthon is an object oriented programming language so it is having the concept of class and objects:</w:t>
      </w:r>
    </w:p>
    <w:p w:rsidR="009064CF" w:rsidRDefault="009064CF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DE109A">
        <w:rPr>
          <w:rFonts w:asciiTheme="minorHAnsi" w:hAnsiTheme="minorHAnsi" w:cstheme="minorHAnsi"/>
          <w:b/>
          <w:bCs/>
          <w:sz w:val="24"/>
          <w:szCs w:val="24"/>
        </w:rPr>
        <w:t>Class: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DE109A">
        <w:rPr>
          <w:rFonts w:asciiTheme="minorHAnsi" w:hAnsiTheme="minorHAnsi" w:cstheme="minorHAnsi"/>
          <w:bCs/>
          <w:sz w:val="24"/>
          <w:szCs w:val="24"/>
        </w:rPr>
        <w:t>It is a user defined blueprint or prototype from which objects are created. I</w:t>
      </w:r>
      <w:r w:rsidR="00886870">
        <w:rPr>
          <w:rFonts w:asciiTheme="minorHAnsi" w:hAnsiTheme="minorHAnsi" w:cstheme="minorHAnsi"/>
          <w:bCs/>
          <w:sz w:val="24"/>
          <w:szCs w:val="24"/>
        </w:rPr>
        <w:t>t basically represent</w:t>
      </w:r>
      <w:r w:rsidR="00DE109A">
        <w:rPr>
          <w:rFonts w:asciiTheme="minorHAnsi" w:hAnsiTheme="minorHAnsi" w:cstheme="minorHAnsi"/>
          <w:bCs/>
          <w:sz w:val="24"/>
          <w:szCs w:val="24"/>
        </w:rPr>
        <w:t>s the set of properties or method that are common to all the objects.</w:t>
      </w:r>
    </w:p>
    <w:p w:rsidR="00DE109A" w:rsidRDefault="00DE109A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DE109A">
        <w:rPr>
          <w:rFonts w:asciiTheme="minorHAnsi" w:hAnsiTheme="minorHAnsi" w:cstheme="minorHAnsi"/>
          <w:b/>
          <w:bCs/>
          <w:sz w:val="24"/>
          <w:szCs w:val="24"/>
        </w:rPr>
        <w:lastRenderedPageBreak/>
        <w:t>Objects:</w:t>
      </w:r>
      <w:r>
        <w:rPr>
          <w:rFonts w:asciiTheme="minorHAnsi" w:hAnsiTheme="minorHAnsi" w:cstheme="minorHAnsi"/>
          <w:bCs/>
          <w:sz w:val="24"/>
          <w:szCs w:val="24"/>
        </w:rPr>
        <w:t xml:space="preserve"> It is a basic unit of OOP and represents the real life entities. A python program creates many objects which interact by creating methods.</w:t>
      </w:r>
    </w:p>
    <w:p w:rsidR="00DE109A" w:rsidRDefault="00DE109A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All classes have a function called __init__() which is executed when the class is being initiated.</w:t>
      </w:r>
      <w:r w:rsidR="00886870"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DE109A" w:rsidRDefault="00DE109A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DE109A" w:rsidRDefault="00DE109A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DE109A">
        <w:rPr>
          <w:rFonts w:asciiTheme="minorHAnsi" w:hAnsiTheme="minorHAnsi" w:cstheme="minorHAnsi"/>
          <w:b/>
          <w:bCs/>
          <w:sz w:val="24"/>
          <w:szCs w:val="24"/>
        </w:rPr>
        <w:t>Inheritance: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886870">
        <w:rPr>
          <w:rFonts w:asciiTheme="minorHAnsi" w:hAnsiTheme="minorHAnsi" w:cstheme="minorHAnsi"/>
          <w:bCs/>
          <w:sz w:val="24"/>
          <w:szCs w:val="24"/>
        </w:rPr>
        <w:t xml:space="preserve">It is one of the most important concept that an OOP represents. </w:t>
      </w:r>
    </w:p>
    <w:p w:rsidR="00886870" w:rsidRDefault="00886870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In inheritance parent class and child class are created. </w:t>
      </w:r>
    </w:p>
    <w:p w:rsidR="00886870" w:rsidRDefault="00886870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Parent class is basically the super class from which all the child classes are inherited. </w:t>
      </w:r>
    </w:p>
    <w:p w:rsidR="00886870" w:rsidRDefault="00886870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Python exhibit 3 types of inheritance:</w:t>
      </w:r>
    </w:p>
    <w:p w:rsidR="00886870" w:rsidRDefault="00886870" w:rsidP="00886870">
      <w:pPr>
        <w:pStyle w:val="ListParagraph"/>
        <w:numPr>
          <w:ilvl w:val="0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Single Level Inheritance </w:t>
      </w:r>
    </w:p>
    <w:p w:rsidR="00886870" w:rsidRDefault="00886870" w:rsidP="00886870">
      <w:pPr>
        <w:pStyle w:val="ListParagraph"/>
        <w:numPr>
          <w:ilvl w:val="0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Multilevel Inheritance </w:t>
      </w:r>
    </w:p>
    <w:p w:rsidR="00886870" w:rsidRDefault="00886870" w:rsidP="00886870">
      <w:pPr>
        <w:pStyle w:val="ListParagraph"/>
        <w:numPr>
          <w:ilvl w:val="0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Multiple Inheritance </w:t>
      </w:r>
    </w:p>
    <w:p w:rsid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Single Level Inheritance: Here one child class are derived from one parent class.</w:t>
      </w:r>
    </w:p>
    <w:p w:rsid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2861945" cy="2291715"/>
            <wp:effectExtent l="0" t="0" r="0" b="0"/>
            <wp:docPr id="21" name="Picture 21" descr="JAVA - INHERITANCE - JAVAPAD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- INHERITANCE - JAVAPADH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MultiLevel Inheritance : Here one child class </w:t>
      </w:r>
      <w:r w:rsidR="00D16E80">
        <w:rPr>
          <w:rFonts w:asciiTheme="minorHAnsi" w:hAnsiTheme="minorHAnsi" w:cstheme="minorHAnsi"/>
          <w:bCs/>
          <w:sz w:val="24"/>
          <w:szCs w:val="24"/>
        </w:rPr>
        <w:t>inherits a parent class which in turn is inherited from another parent class.</w:t>
      </w:r>
    </w:p>
    <w:p w:rsidR="00D16E80" w:rsidRDefault="00D16E8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4880610" cy="2802890"/>
            <wp:effectExtent l="0" t="0" r="0" b="0"/>
            <wp:docPr id="31" name="Picture 31" descr="C++ Multilevel Inheritance (With Examples) - Tryto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++ Multilevel Inheritance (With Examples) - Trytopro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80" w:rsidRDefault="00D16E8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D16E80" w:rsidRDefault="00D16E8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Multiple Inheritance : Here one child class is inherited by more than one parent class.</w:t>
      </w:r>
    </w:p>
    <w:p w:rsidR="00D16E80" w:rsidRDefault="00D16E8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6457950" cy="3978666"/>
            <wp:effectExtent l="0" t="0" r="0" b="3175"/>
            <wp:docPr id="36" name="Picture 36" descr="Multiple inheritance in Pytho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ultiple inheritance in Python - GeeksforGeek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97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80" w:rsidRDefault="00D16E8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Parent class is also known as base class and child class is also known as derived class</w:t>
      </w:r>
      <w:r w:rsidR="001959A3">
        <w:rPr>
          <w:rFonts w:asciiTheme="minorHAnsi" w:hAnsiTheme="minorHAnsi" w:cstheme="minorHAnsi"/>
          <w:bCs/>
          <w:sz w:val="24"/>
          <w:szCs w:val="24"/>
        </w:rPr>
        <w:t>.</w:t>
      </w:r>
    </w:p>
    <w:p w:rsidR="00F4004C" w:rsidRDefault="00F4004C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F4004C" w:rsidRDefault="00F4004C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lastRenderedPageBreak/>
        <w:t xml:space="preserve">Polymorphism : It is a concept by which we can perform single action by various method. Here poly means many and morphism means method. </w:t>
      </w:r>
    </w:p>
    <w:p w:rsidR="00F4004C" w:rsidRDefault="00F4004C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67C13" w:rsidRDefault="00F4004C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Encapsulation: It is defined as wrapping up of data under single unit  It is a mechanism that binds together </w:t>
      </w:r>
      <w:r w:rsidR="00067C13">
        <w:rPr>
          <w:rFonts w:asciiTheme="minorHAnsi" w:hAnsiTheme="minorHAnsi" w:cstheme="minorHAnsi"/>
          <w:bCs/>
          <w:sz w:val="24"/>
          <w:szCs w:val="24"/>
        </w:rPr>
        <w:t xml:space="preserve">code and data it manipulates. </w:t>
      </w:r>
    </w:p>
    <w:p w:rsidR="00067C13" w:rsidRDefault="00067C13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35E65" w:rsidRDefault="00067C13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Abstraction: It is a method which hides the details and display only the necessary information.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F4004C" w:rsidRDefault="00A35E65" w:rsidP="00886870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A35E65">
        <w:rPr>
          <w:rFonts w:asciiTheme="minorHAnsi" w:hAnsiTheme="minorHAnsi" w:cstheme="minorHAnsi"/>
          <w:b/>
          <w:bCs/>
          <w:sz w:val="24"/>
          <w:szCs w:val="24"/>
        </w:rPr>
        <w:t>RegEx In Python :</w:t>
      </w:r>
      <w:r w:rsidR="00F4004C" w:rsidRPr="00A35E6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Regular expression can be used by importing re module. 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RegEx Functions: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9902D27" wp14:editId="6CB608A6">
            <wp:extent cx="5676900" cy="2038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A35E65">
        <w:rPr>
          <w:rFonts w:asciiTheme="minorHAnsi" w:hAnsiTheme="minorHAnsi" w:cstheme="minorHAnsi"/>
          <w:b/>
          <w:bCs/>
          <w:sz w:val="24"/>
          <w:szCs w:val="24"/>
        </w:rPr>
        <w:t>Exception Handling:</w:t>
      </w:r>
      <w:r>
        <w:rPr>
          <w:rFonts w:asciiTheme="minorHAnsi" w:hAnsiTheme="minorHAnsi" w:cstheme="minorHAnsi"/>
          <w:bCs/>
          <w:sz w:val="24"/>
          <w:szCs w:val="24"/>
        </w:rPr>
        <w:t xml:space="preserve"> It is a concept in which if error occurs, it throws the error and make the program to run smoothly. It has three blocks: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Try block helps to test a block of code for errors.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Except</w:t>
      </w:r>
      <w:r w:rsidR="009B2336">
        <w:rPr>
          <w:rFonts w:asciiTheme="minorHAnsi" w:hAnsiTheme="minorHAnsi" w:cstheme="minorHAnsi"/>
          <w:bCs/>
          <w:sz w:val="24"/>
          <w:szCs w:val="24"/>
        </w:rPr>
        <w:t xml:space="preserve"> block helps to handle the error.</w:t>
      </w:r>
    </w:p>
    <w:p w:rsidR="009B2336" w:rsidRDefault="009B2336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Finally block executes everytime code is executed.</w:t>
      </w:r>
    </w:p>
    <w:p w:rsidR="009B2336" w:rsidRPr="00A35E65" w:rsidRDefault="009B2336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Else block is executed when no error occurs in try block.</w:t>
      </w:r>
    </w:p>
    <w:p w:rsidR="00886870" w:rsidRP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DE109A" w:rsidRDefault="00DE109A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B65ED1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</w:pPr>
      <w:r w:rsidRPr="00B65ED1"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  <w:t xml:space="preserve">ACTIVITY </w:t>
      </w:r>
      <w:r w:rsidR="00620193"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  <w:t>3</w:t>
      </w:r>
    </w:p>
    <w:p w:rsidR="00620193" w:rsidRDefault="00620193" w:rsidP="00B65ED1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</w:pPr>
    </w:p>
    <w:p w:rsidR="00620193" w:rsidRDefault="00620193" w:rsidP="00B65ED1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</w:pPr>
    </w:p>
    <w:p w:rsidR="00B65ED1" w:rsidRDefault="00B65ED1" w:rsidP="00620193">
      <w:pPr>
        <w:spacing w:line="257" w:lineRule="auto"/>
        <w:ind w:firstLine="0"/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</w:pPr>
      <w:r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  <w:t xml:space="preserve">Mastersheet should print the data from sub-sheets depending on user input, </w:t>
      </w:r>
      <w:r w:rsidR="00620193"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  <w:t>master file should summarize / count the data across rows and publish the data in a new sheet</w:t>
      </w:r>
    </w:p>
    <w:p w:rsidR="00620193" w:rsidRPr="00B65ED1" w:rsidRDefault="00620193" w:rsidP="00620193">
      <w:pPr>
        <w:spacing w:line="257" w:lineRule="auto"/>
        <w:ind w:firstLine="0"/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</w:pPr>
    </w:p>
    <w:p w:rsidR="00A31191" w:rsidRDefault="0062019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Introduction</w:t>
      </w:r>
      <w:r w:rsidR="004E66A8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620193" w:rsidRDefault="00620193" w:rsidP="00485748">
      <w:pPr>
        <w:spacing w:line="257" w:lineRule="auto"/>
        <w:ind w:firstLine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The code implemented, has considered the basic requirement of reading and writing data with user friendly environment.</w:t>
      </w:r>
    </w:p>
    <w:p w:rsidR="00620193" w:rsidRDefault="00620193" w:rsidP="00485748">
      <w:pPr>
        <w:spacing w:line="257" w:lineRule="auto"/>
        <w:ind w:firstLine="0"/>
        <w:rPr>
          <w:rFonts w:ascii="Segoe UI" w:hAnsi="Segoe UI" w:cs="Segoe UI"/>
          <w:color w:val="24292E"/>
          <w:shd w:val="clear" w:color="auto" w:fill="FFFFFF"/>
        </w:rPr>
      </w:pPr>
    </w:p>
    <w:p w:rsidR="00620193" w:rsidRDefault="00620193" w:rsidP="00485748">
      <w:pPr>
        <w:spacing w:line="257" w:lineRule="auto"/>
        <w:ind w:firstLine="0"/>
        <w:rPr>
          <w:rFonts w:ascii="Segoe UI" w:hAnsi="Segoe UI" w:cs="Segoe UI"/>
          <w:b/>
          <w:color w:val="24292E"/>
          <w:shd w:val="clear" w:color="auto" w:fill="FFFFFF"/>
        </w:rPr>
      </w:pPr>
      <w:r w:rsidRPr="00620193">
        <w:rPr>
          <w:rFonts w:ascii="Segoe UI" w:hAnsi="Segoe UI" w:cs="Segoe UI"/>
          <w:b/>
          <w:color w:val="24292E"/>
          <w:shd w:val="clear" w:color="auto" w:fill="FFFFFF"/>
        </w:rPr>
        <w:t>Defining Our System:</w:t>
      </w:r>
    </w:p>
    <w:p w:rsidR="00620193" w:rsidRDefault="00620193" w:rsidP="00485748">
      <w:pPr>
        <w:spacing w:line="257" w:lineRule="auto"/>
        <w:ind w:firstLine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The designed code is used to read and write data. An excel sheet has been made manually which consists of 5 sheets and 1 master sheet. Here we are searching details of an individual corresponding to a particular name, registration number and email ID in all the 5 sub-sheets. Once the data has been fetched from the sub sheets then it will be printed to the master sheet. The excel sheet also consists of a summary sheet which indicates the count number of data fetched from each sheet. The whole implementation is used to read a file for better searching and writing. The code makes the study easier in the field of data science where lots and lots of data needs extraction.</w:t>
      </w:r>
    </w:p>
    <w:p w:rsidR="00620193" w:rsidRDefault="00620193" w:rsidP="00485748">
      <w:pPr>
        <w:spacing w:line="257" w:lineRule="auto"/>
        <w:ind w:firstLine="0"/>
        <w:rPr>
          <w:rFonts w:ascii="Segoe UI" w:hAnsi="Segoe UI" w:cs="Segoe UI"/>
          <w:color w:val="24292E"/>
          <w:shd w:val="clear" w:color="auto" w:fill="FFFFFF"/>
        </w:rPr>
      </w:pPr>
    </w:p>
    <w:p w:rsidR="00455A84" w:rsidRDefault="004E66A8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E66A8">
        <w:rPr>
          <w:rFonts w:asciiTheme="minorHAnsi" w:hAnsiTheme="minorHAnsi" w:cstheme="minorHAnsi"/>
          <w:b/>
          <w:color w:val="24292E"/>
        </w:rPr>
        <w:t>SWOT Analysis</w:t>
      </w:r>
      <w:r>
        <w:rPr>
          <w:rFonts w:asciiTheme="minorHAnsi" w:hAnsiTheme="minorHAnsi" w:cstheme="minorHAnsi"/>
          <w:b/>
          <w:color w:val="24292E"/>
        </w:rPr>
        <w:t>:</w:t>
      </w:r>
    </w:p>
    <w:p w:rsidR="00455A84" w:rsidRPr="00455A84" w:rsidRDefault="00455A84" w:rsidP="004C316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color w:val="24292E"/>
        </w:rPr>
      </w:pPr>
      <w:r>
        <w:rPr>
          <w:rFonts w:asciiTheme="minorHAnsi" w:hAnsiTheme="minorHAnsi" w:cstheme="minorHAnsi"/>
          <w:b/>
          <w:color w:val="24292E"/>
        </w:rPr>
        <w:t>Table 1: SWOT Analysis</w:t>
      </w:r>
    </w:p>
    <w:p w:rsidR="0065735E" w:rsidRDefault="00620193" w:rsidP="004C3165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0A02695" wp14:editId="743C7A97">
            <wp:extent cx="5162550" cy="2315317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961"/>
                    <a:stretch/>
                  </pic:blipFill>
                  <pic:spPr bwMode="auto">
                    <a:xfrm>
                      <a:off x="0" y="0"/>
                      <a:ext cx="5162550" cy="231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6A8" w:rsidRPr="004E66A8" w:rsidRDefault="004E66A8" w:rsidP="00410788">
      <w:pPr>
        <w:pStyle w:val="Heading1"/>
        <w:shd w:val="clear" w:color="auto" w:fill="FFFFFF"/>
        <w:spacing w:before="360" w:after="0"/>
        <w:rPr>
          <w:rFonts w:asciiTheme="minorHAnsi" w:hAnsiTheme="minorHAnsi" w:cstheme="minorHAnsi"/>
          <w:color w:val="24292E"/>
        </w:rPr>
      </w:pPr>
      <w:r w:rsidRPr="004E66A8">
        <w:rPr>
          <w:rFonts w:asciiTheme="minorHAnsi" w:hAnsiTheme="minorHAnsi" w:cstheme="minorHAnsi"/>
          <w:color w:val="24292E"/>
        </w:rPr>
        <w:t>4W's and 1'H</w:t>
      </w:r>
      <w:r>
        <w:rPr>
          <w:rFonts w:asciiTheme="minorHAnsi" w:hAnsiTheme="minorHAnsi" w:cstheme="minorHAnsi"/>
          <w:color w:val="24292E"/>
        </w:rPr>
        <w:t xml:space="preserve"> :</w:t>
      </w:r>
    </w:p>
    <w:p w:rsidR="0065735E" w:rsidRPr="00620193" w:rsidRDefault="0065735E" w:rsidP="00620193">
      <w:pPr>
        <w:pStyle w:val="Heading1"/>
        <w:shd w:val="clear" w:color="auto" w:fill="FFFFFF"/>
        <w:spacing w:before="0" w:after="0"/>
        <w:rPr>
          <w:rFonts w:asciiTheme="minorHAnsi" w:hAnsiTheme="minorHAnsi" w:cstheme="minorHAnsi"/>
          <w:b w:val="0"/>
          <w:color w:val="24292E"/>
        </w:rPr>
      </w:pPr>
      <w:r w:rsidRPr="004E66A8">
        <w:rPr>
          <w:rFonts w:asciiTheme="minorHAnsi" w:hAnsiTheme="minorHAnsi" w:cstheme="minorHAnsi"/>
          <w:color w:val="24292E"/>
        </w:rPr>
        <w:t>Who:</w:t>
      </w:r>
      <w:r w:rsidR="004E66A8" w:rsidRPr="00620193">
        <w:rPr>
          <w:rFonts w:asciiTheme="minorHAnsi" w:hAnsiTheme="minorHAnsi" w:cstheme="minorHAnsi"/>
          <w:b w:val="0"/>
          <w:color w:val="24292E"/>
        </w:rPr>
        <w:t xml:space="preserve"> </w:t>
      </w:r>
      <w:r w:rsidR="00620193" w:rsidRPr="00620193">
        <w:rPr>
          <w:rFonts w:ascii="Segoe UI" w:hAnsi="Segoe UI" w:cs="Segoe UI"/>
          <w:b w:val="0"/>
          <w:color w:val="24292E"/>
          <w:sz w:val="22"/>
          <w:szCs w:val="22"/>
          <w:shd w:val="clear" w:color="auto" w:fill="FFFFFF"/>
        </w:rPr>
        <w:t>Basically used in research field and data science fields where large data needs manipulation and extraction.</w:t>
      </w:r>
      <w:r w:rsidRPr="00620193">
        <w:rPr>
          <w:rFonts w:asciiTheme="minorHAnsi" w:hAnsiTheme="minorHAnsi" w:cstheme="minorHAnsi"/>
          <w:b w:val="0"/>
          <w:color w:val="24292E"/>
        </w:rPr>
        <w:t>What:</w:t>
      </w:r>
      <w:r w:rsidR="004E66A8" w:rsidRPr="00620193">
        <w:rPr>
          <w:rFonts w:asciiTheme="minorHAnsi" w:hAnsiTheme="minorHAnsi" w:cstheme="minorHAnsi"/>
          <w:b w:val="0"/>
          <w:color w:val="24292E"/>
        </w:rPr>
        <w:t xml:space="preserve"> </w:t>
      </w:r>
      <w:r w:rsidRPr="00620193">
        <w:rPr>
          <w:rFonts w:asciiTheme="minorHAnsi" w:hAnsiTheme="minorHAnsi" w:cstheme="minorHAnsi"/>
          <w:b w:val="0"/>
          <w:color w:val="24292E"/>
        </w:rPr>
        <w:t>It is a highend, affordable calculator.</w:t>
      </w:r>
    </w:p>
    <w:p w:rsidR="0065735E" w:rsidRPr="00620193" w:rsidRDefault="0065735E" w:rsidP="004E66A8">
      <w:pPr>
        <w:pStyle w:val="Heading2"/>
        <w:shd w:val="clear" w:color="auto" w:fill="FFFFFF"/>
        <w:spacing w:before="0" w:after="0"/>
        <w:rPr>
          <w:rFonts w:asciiTheme="minorHAnsi" w:hAnsiTheme="minorHAnsi" w:cstheme="minorHAnsi"/>
          <w:color w:val="24292E"/>
        </w:rPr>
      </w:pPr>
      <w:r w:rsidRPr="00620193">
        <w:rPr>
          <w:rFonts w:asciiTheme="minorHAnsi" w:hAnsiTheme="minorHAnsi" w:cstheme="minorHAnsi"/>
          <w:b/>
          <w:color w:val="24292E"/>
        </w:rPr>
        <w:t>When:</w:t>
      </w:r>
      <w:r w:rsidR="004E66A8" w:rsidRPr="00620193">
        <w:rPr>
          <w:rFonts w:asciiTheme="minorHAnsi" w:hAnsiTheme="minorHAnsi" w:cstheme="minorHAnsi"/>
          <w:color w:val="24292E"/>
        </w:rPr>
        <w:t xml:space="preserve"> </w:t>
      </w:r>
      <w:r w:rsidR="00620193" w:rsidRPr="00620193">
        <w:rPr>
          <w:rFonts w:ascii="Segoe UI" w:hAnsi="Segoe UI" w:cs="Segoe UI"/>
          <w:bCs/>
          <w:color w:val="24292E"/>
          <w:sz w:val="22"/>
          <w:szCs w:val="22"/>
          <w:shd w:val="clear" w:color="auto" w:fill="FFFFFF"/>
        </w:rPr>
        <w:t>Used when large data needs to manipulated and extracted.</w:t>
      </w:r>
    </w:p>
    <w:p w:rsidR="0065735E" w:rsidRPr="004E66A8" w:rsidRDefault="0065735E" w:rsidP="004E66A8">
      <w:pPr>
        <w:pStyle w:val="Heading2"/>
        <w:shd w:val="clear" w:color="auto" w:fill="FFFFFF"/>
        <w:spacing w:before="0" w:after="0"/>
        <w:rPr>
          <w:rFonts w:asciiTheme="minorHAnsi" w:hAnsiTheme="minorHAnsi" w:cstheme="minorHAnsi"/>
          <w:color w:val="24292E"/>
        </w:rPr>
      </w:pPr>
      <w:r w:rsidRPr="004E66A8">
        <w:rPr>
          <w:rFonts w:asciiTheme="minorHAnsi" w:hAnsiTheme="minorHAnsi" w:cstheme="minorHAnsi"/>
          <w:b/>
          <w:color w:val="24292E"/>
        </w:rPr>
        <w:lastRenderedPageBreak/>
        <w:t>Where:</w:t>
      </w:r>
      <w:r w:rsidR="004E66A8">
        <w:rPr>
          <w:rFonts w:asciiTheme="minorHAnsi" w:hAnsiTheme="minorHAnsi" w:cstheme="minorHAnsi"/>
          <w:color w:val="24292E"/>
        </w:rPr>
        <w:t xml:space="preserve"> </w:t>
      </w:r>
      <w:r w:rsidR="00620193" w:rsidRPr="00620193">
        <w:rPr>
          <w:rFonts w:ascii="Segoe UI" w:hAnsi="Segoe UI" w:cs="Segoe UI"/>
          <w:bCs/>
          <w:color w:val="24292E"/>
          <w:sz w:val="22"/>
          <w:szCs w:val="22"/>
          <w:shd w:val="clear" w:color="auto" w:fill="FFFFFF"/>
        </w:rPr>
        <w:t>In Research and technical fields</w:t>
      </w:r>
    </w:p>
    <w:p w:rsidR="001E2CDB" w:rsidRDefault="0065735E" w:rsidP="004E66A8">
      <w:pPr>
        <w:pStyle w:val="Heading2"/>
        <w:shd w:val="clear" w:color="auto" w:fill="FFFFFF"/>
        <w:spacing w:before="0" w:after="0"/>
        <w:rPr>
          <w:rFonts w:asciiTheme="minorHAnsi" w:hAnsiTheme="minorHAnsi" w:cstheme="minorHAnsi"/>
          <w:color w:val="24292E"/>
        </w:rPr>
      </w:pPr>
      <w:r w:rsidRPr="004E66A8">
        <w:rPr>
          <w:rFonts w:asciiTheme="minorHAnsi" w:hAnsiTheme="minorHAnsi" w:cstheme="minorHAnsi"/>
          <w:b/>
          <w:color w:val="24292E"/>
        </w:rPr>
        <w:t>How:</w:t>
      </w:r>
      <w:r w:rsidR="004E66A8">
        <w:rPr>
          <w:rFonts w:asciiTheme="minorHAnsi" w:hAnsiTheme="minorHAnsi" w:cstheme="minorHAnsi"/>
          <w:b/>
          <w:color w:val="24292E"/>
        </w:rPr>
        <w:t xml:space="preserve"> </w:t>
      </w:r>
      <w:r w:rsidR="00620193" w:rsidRPr="00620193">
        <w:rPr>
          <w:rFonts w:ascii="Segoe UI" w:hAnsi="Segoe UI" w:cs="Segoe UI"/>
          <w:bCs/>
          <w:color w:val="24292E"/>
          <w:sz w:val="22"/>
          <w:szCs w:val="22"/>
          <w:shd w:val="clear" w:color="auto" w:fill="FFFFFF"/>
        </w:rPr>
        <w:t>User friendly and easily accessible.</w:t>
      </w:r>
    </w:p>
    <w:p w:rsidR="004E66A8" w:rsidRPr="004E66A8" w:rsidRDefault="004E66A8" w:rsidP="004E66A8"/>
    <w:p w:rsidR="001E2CDB" w:rsidRPr="004E66A8" w:rsidRDefault="001E2CDB" w:rsidP="004E66A8">
      <w:pPr>
        <w:ind w:firstLine="0"/>
        <w:rPr>
          <w:b/>
          <w:sz w:val="24"/>
          <w:szCs w:val="24"/>
        </w:rPr>
      </w:pPr>
      <w:r w:rsidRPr="004E66A8">
        <w:rPr>
          <w:b/>
          <w:sz w:val="24"/>
          <w:szCs w:val="24"/>
        </w:rPr>
        <w:t>UML Diagram:</w:t>
      </w:r>
    </w:p>
    <w:p w:rsidR="001E2CDB" w:rsidRPr="004E66A8" w:rsidRDefault="001E2CDB" w:rsidP="001E2CDB">
      <w:pPr>
        <w:rPr>
          <w:sz w:val="24"/>
          <w:szCs w:val="24"/>
          <w:u w:val="single"/>
        </w:rPr>
      </w:pPr>
      <w:r w:rsidRPr="004E66A8">
        <w:rPr>
          <w:sz w:val="24"/>
          <w:szCs w:val="24"/>
          <w:u w:val="single"/>
        </w:rPr>
        <w:t xml:space="preserve">High Level Design: </w:t>
      </w:r>
    </w:p>
    <w:p w:rsidR="001E2CDB" w:rsidRDefault="001E2CDB" w:rsidP="001E2CDB">
      <w:r>
        <w:t>Structural Diagram</w:t>
      </w:r>
    </w:p>
    <w:p w:rsidR="001E2CDB" w:rsidRDefault="001E2CDB" w:rsidP="00410788">
      <w:pPr>
        <w:jc w:val="center"/>
      </w:pPr>
      <w:bookmarkStart w:id="5" w:name="_GoBack"/>
      <w:r>
        <w:rPr>
          <w:noProof/>
          <w:lang w:bidi="ar-SA"/>
        </w:rPr>
        <w:drawing>
          <wp:inline distT="0" distB="0" distL="0" distR="0">
            <wp:extent cx="3928263" cy="2571750"/>
            <wp:effectExtent l="0" t="0" r="0" b="0"/>
            <wp:docPr id="24" name="Picture 24" descr="https://user-images.githubusercontent.com/78867425/107867980-0c9a5700-6ea6-11eb-94b3-bcbc4a1bdf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ser-images.githubusercontent.com/78867425/107867980-0c9a5700-6ea6-11eb-94b3-bcbc4a1bdf0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92" cy="258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4E66A8" w:rsidRDefault="00455A84" w:rsidP="00410788">
      <w:pPr>
        <w:jc w:val="center"/>
        <w:rPr>
          <w:b/>
        </w:rPr>
      </w:pPr>
      <w:r w:rsidRPr="00410788">
        <w:rPr>
          <w:b/>
        </w:rPr>
        <w:t>Figure 2: Class Diagram of arithmetic calculator</w:t>
      </w:r>
    </w:p>
    <w:p w:rsidR="00410788" w:rsidRPr="00410788" w:rsidRDefault="00410788" w:rsidP="00410788">
      <w:pPr>
        <w:jc w:val="center"/>
        <w:rPr>
          <w:b/>
        </w:rPr>
      </w:pPr>
    </w:p>
    <w:p w:rsidR="001E2CDB" w:rsidRDefault="001E2CDB" w:rsidP="001E2CDB">
      <w:r>
        <w:t xml:space="preserve">Behavioural Diagram: </w:t>
      </w:r>
    </w:p>
    <w:p w:rsidR="001E2CDB" w:rsidRDefault="001E2CDB" w:rsidP="00410788">
      <w:pPr>
        <w:jc w:val="center"/>
      </w:pPr>
      <w:r>
        <w:rPr>
          <w:noProof/>
          <w:lang w:bidi="ar-SA"/>
        </w:rPr>
        <w:drawing>
          <wp:inline distT="0" distB="0" distL="0" distR="0">
            <wp:extent cx="3803904" cy="2560320"/>
            <wp:effectExtent l="0" t="0" r="6350" b="0"/>
            <wp:docPr id="25" name="Picture 25" descr="https://user-images.githubusercontent.com/78867425/107909083-79cceb80-6f7d-11eb-92d0-5442bb2c1b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ser-images.githubusercontent.com/78867425/107909083-79cceb80-6f7d-11eb-92d0-5442bb2c1b6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433" cy="25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788" w:rsidRPr="00410788" w:rsidRDefault="00410788" w:rsidP="00410788">
      <w:pPr>
        <w:jc w:val="center"/>
        <w:rPr>
          <w:b/>
        </w:rPr>
      </w:pPr>
      <w:r w:rsidRPr="00410788">
        <w:rPr>
          <w:b/>
        </w:rPr>
        <w:t>Figure 3: Activity Diagram of arithmetic calculator</w:t>
      </w:r>
    </w:p>
    <w:p w:rsidR="004E66A8" w:rsidRDefault="004E66A8" w:rsidP="001E2CDB"/>
    <w:p w:rsidR="001E2CDB" w:rsidRDefault="001E2CDB" w:rsidP="00410788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335732" cy="2567305"/>
            <wp:effectExtent l="0" t="0" r="0" b="4445"/>
            <wp:docPr id="26" name="Picture 26" descr="https://user-images.githubusercontent.com/78867425/107909084-7afe1880-6f7d-11eb-87ea-5cc70d1763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images.githubusercontent.com/78867425/107909084-7afe1880-6f7d-11eb-87ea-5cc70d1763f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25" cy="257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788" w:rsidRPr="00410788" w:rsidRDefault="00410788" w:rsidP="00410788">
      <w:pPr>
        <w:jc w:val="center"/>
        <w:rPr>
          <w:b/>
        </w:rPr>
      </w:pPr>
      <w:r w:rsidRPr="00410788">
        <w:rPr>
          <w:b/>
        </w:rPr>
        <w:t>Figure 4: Interaction overview of Arithmetic calculator</w:t>
      </w:r>
    </w:p>
    <w:p w:rsidR="004E66A8" w:rsidRDefault="004E66A8" w:rsidP="001E2CDB"/>
    <w:p w:rsidR="001E2CDB" w:rsidRPr="004E66A8" w:rsidRDefault="001E2CDB" w:rsidP="001E2CDB">
      <w:pPr>
        <w:rPr>
          <w:sz w:val="24"/>
          <w:szCs w:val="24"/>
          <w:u w:val="single"/>
        </w:rPr>
      </w:pPr>
      <w:r w:rsidRPr="004E66A8">
        <w:rPr>
          <w:sz w:val="24"/>
          <w:szCs w:val="24"/>
          <w:u w:val="single"/>
        </w:rPr>
        <w:t>Low Level Design:</w:t>
      </w:r>
    </w:p>
    <w:p w:rsidR="001E2CDB" w:rsidRDefault="00295A54" w:rsidP="001E2CDB">
      <w:r>
        <w:t>Structural Diagram:</w:t>
      </w:r>
    </w:p>
    <w:p w:rsidR="00295A54" w:rsidRDefault="00295A54" w:rsidP="00410788">
      <w:pPr>
        <w:jc w:val="center"/>
      </w:pPr>
      <w:r>
        <w:rPr>
          <w:noProof/>
          <w:lang w:bidi="ar-SA"/>
        </w:rPr>
        <w:drawing>
          <wp:inline distT="0" distB="0" distL="0" distR="0">
            <wp:extent cx="4181475" cy="3257550"/>
            <wp:effectExtent l="0" t="0" r="9525" b="0"/>
            <wp:docPr id="27" name="Picture 27" descr="https://user-images.githubusercontent.com/78867425/107909086-7b96af00-6f7d-11eb-9138-8ba204ba00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ser-images.githubusercontent.com/78867425/107909086-7b96af00-6f7d-11eb-9138-8ba204ba00d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866" cy="327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84" w:rsidRDefault="00455A84" w:rsidP="001E2CDB"/>
    <w:p w:rsidR="00455A84" w:rsidRPr="00410788" w:rsidRDefault="00410788" w:rsidP="00410788">
      <w:pPr>
        <w:jc w:val="center"/>
        <w:rPr>
          <w:b/>
        </w:rPr>
      </w:pPr>
      <w:r w:rsidRPr="00410788">
        <w:rPr>
          <w:b/>
        </w:rPr>
        <w:t>Figure 5: Object diagram of arithmetic table</w:t>
      </w:r>
    </w:p>
    <w:p w:rsidR="00455A84" w:rsidRDefault="00455A84" w:rsidP="001E2CDB"/>
    <w:p w:rsidR="00455A84" w:rsidRDefault="00455A84" w:rsidP="001E2CDB"/>
    <w:p w:rsidR="00455A84" w:rsidRDefault="00455A84" w:rsidP="001E2CDB"/>
    <w:p w:rsidR="00455A84" w:rsidRDefault="00455A84" w:rsidP="001E2CDB"/>
    <w:p w:rsidR="00455A84" w:rsidRDefault="00455A84" w:rsidP="001E2CDB"/>
    <w:p w:rsidR="00455A84" w:rsidRDefault="00455A84" w:rsidP="001E2CDB"/>
    <w:p w:rsidR="00455A84" w:rsidRDefault="00455A84" w:rsidP="001E2CDB"/>
    <w:p w:rsidR="00455A84" w:rsidRDefault="00455A84" w:rsidP="001E2CDB"/>
    <w:p w:rsidR="00295A54" w:rsidRDefault="00295A54" w:rsidP="001E2CDB">
      <w:r>
        <w:t xml:space="preserve">Behavioural Diagram: </w:t>
      </w:r>
    </w:p>
    <w:p w:rsidR="00295A54" w:rsidRDefault="00295A54" w:rsidP="001E2CDB">
      <w:r>
        <w:rPr>
          <w:noProof/>
          <w:lang w:bidi="ar-SA"/>
        </w:rPr>
        <w:drawing>
          <wp:inline distT="0" distB="0" distL="0" distR="0">
            <wp:extent cx="6232525" cy="2524125"/>
            <wp:effectExtent l="0" t="0" r="0" b="9525"/>
            <wp:docPr id="28" name="Picture 28" descr="https://user-images.githubusercontent.com/78867425/107868215-58e69680-6ea8-11eb-8ef7-d8afc0038f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ser-images.githubusercontent.com/78867425/107868215-58e69680-6ea8-11eb-8ef7-d8afc0038f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6" t="19766" r="306" b="14758"/>
                    <a:stretch/>
                  </pic:blipFill>
                  <pic:spPr bwMode="auto">
                    <a:xfrm>
                      <a:off x="0" y="0"/>
                      <a:ext cx="6232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88" w:rsidRPr="00410788" w:rsidRDefault="00410788" w:rsidP="00410788">
      <w:pPr>
        <w:jc w:val="center"/>
        <w:rPr>
          <w:b/>
        </w:rPr>
      </w:pPr>
      <w:r w:rsidRPr="00410788">
        <w:rPr>
          <w:b/>
        </w:rPr>
        <w:t>Figure 6: Sequence Diagram of Arithmetic Calculator</w:t>
      </w:r>
    </w:p>
    <w:p w:rsidR="00295A54" w:rsidRDefault="00295A54" w:rsidP="001E2CDB">
      <w:r>
        <w:rPr>
          <w:noProof/>
          <w:lang w:bidi="ar-SA"/>
        </w:rPr>
        <w:drawing>
          <wp:inline distT="0" distB="0" distL="0" distR="0">
            <wp:extent cx="5706110" cy="2952750"/>
            <wp:effectExtent l="0" t="0" r="8890" b="0"/>
            <wp:docPr id="29" name="Picture 29" descr="https://user-images.githubusercontent.com/78867425/107868216-5a17c380-6ea8-11eb-8b41-953b76850a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ser-images.githubusercontent.com/78867425/107868216-5a17c380-6ea8-11eb-8b41-953b76850a8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1"/>
                    <a:stretch/>
                  </pic:blipFill>
                  <pic:spPr bwMode="auto">
                    <a:xfrm>
                      <a:off x="0" y="0"/>
                      <a:ext cx="57061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88" w:rsidRDefault="00410788" w:rsidP="00410788">
      <w:pPr>
        <w:jc w:val="center"/>
        <w:rPr>
          <w:b/>
        </w:rPr>
      </w:pPr>
      <w:r w:rsidRPr="00410788">
        <w:rPr>
          <w:b/>
        </w:rPr>
        <w:t>Figure 7: State Diagram of Arithmetic Calculator</w:t>
      </w:r>
    </w:p>
    <w:p w:rsidR="00410788" w:rsidRDefault="00410788" w:rsidP="00410788">
      <w:pPr>
        <w:jc w:val="center"/>
        <w:rPr>
          <w:b/>
        </w:rPr>
      </w:pPr>
    </w:p>
    <w:p w:rsidR="00410788" w:rsidRDefault="00410788" w:rsidP="00410788">
      <w:pPr>
        <w:jc w:val="center"/>
        <w:rPr>
          <w:b/>
        </w:rPr>
      </w:pPr>
    </w:p>
    <w:p w:rsidR="00410788" w:rsidRDefault="00410788" w:rsidP="00410788">
      <w:pPr>
        <w:jc w:val="center"/>
        <w:rPr>
          <w:b/>
        </w:rPr>
      </w:pPr>
    </w:p>
    <w:p w:rsidR="00410788" w:rsidRDefault="00410788" w:rsidP="00410788">
      <w:pPr>
        <w:jc w:val="center"/>
        <w:rPr>
          <w:b/>
        </w:rPr>
      </w:pPr>
    </w:p>
    <w:p w:rsidR="00410788" w:rsidRDefault="00410788" w:rsidP="00410788">
      <w:pPr>
        <w:jc w:val="center"/>
        <w:rPr>
          <w:b/>
        </w:rPr>
      </w:pPr>
    </w:p>
    <w:p w:rsidR="00410788" w:rsidRDefault="00410788" w:rsidP="00410788">
      <w:pPr>
        <w:jc w:val="center"/>
        <w:rPr>
          <w:b/>
        </w:rPr>
      </w:pPr>
    </w:p>
    <w:p w:rsidR="00410788" w:rsidRPr="00410788" w:rsidRDefault="00410788" w:rsidP="00410788">
      <w:pPr>
        <w:jc w:val="center"/>
        <w:rPr>
          <w:b/>
        </w:rPr>
      </w:pPr>
    </w:p>
    <w:p w:rsidR="00A31191" w:rsidRDefault="006C49A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>Test Plan:-</w:t>
      </w:r>
    </w:p>
    <w:p w:rsidR="006C49AD" w:rsidRDefault="006C49A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HLR:</w:t>
      </w:r>
    </w:p>
    <w:p w:rsidR="006C49AD" w:rsidRDefault="00410788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Table 2: Test Plan of HLR</w:t>
      </w:r>
    </w:p>
    <w:p w:rsidR="006C49AD" w:rsidRDefault="006C49AD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276725" cy="2360582"/>
            <wp:effectExtent l="0" t="0" r="0" b="1905"/>
            <wp:docPr id="30" name="Picture 30" descr="https://user-images.githubusercontent.com/78867425/107875137-2bb7d980-6ee4-11eb-9d59-2f54f8cfb0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ser-images.githubusercontent.com/78867425/107875137-2bb7d980-6ee4-11eb-9d59-2f54f8cfb03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59" cy="237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84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31191" w:rsidRDefault="006C49A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LLR:</w:t>
      </w:r>
    </w:p>
    <w:p w:rsidR="00410788" w:rsidRDefault="00410788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Table 3: Addition test plan</w:t>
      </w:r>
    </w:p>
    <w:p w:rsidR="00410788" w:rsidRPr="00A42AE8" w:rsidRDefault="006C49AD" w:rsidP="00A42AE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162187" cy="2531745"/>
            <wp:effectExtent l="0" t="0" r="0" b="1905"/>
            <wp:docPr id="32" name="Picture 32" descr="107875216-9a953280-6ee4-11eb-9626-f5121f2767f6.PNG (642×4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7875216-9a953280-6ee4-11eb-9626-f5121f2767f6.PNG (642×417)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2"/>
                    <a:stretch/>
                  </pic:blipFill>
                  <pic:spPr bwMode="auto">
                    <a:xfrm>
                      <a:off x="0" y="0"/>
                      <a:ext cx="4174585" cy="253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88" w:rsidRDefault="00410788" w:rsidP="00410788">
      <w:pPr>
        <w:tabs>
          <w:tab w:val="left" w:pos="2100"/>
        </w:tabs>
        <w:rPr>
          <w:rFonts w:asciiTheme="minorHAnsi" w:hAnsiTheme="minorHAnsi" w:cstheme="minorHAnsi"/>
          <w:sz w:val="24"/>
          <w:szCs w:val="24"/>
        </w:rPr>
      </w:pPr>
    </w:p>
    <w:p w:rsidR="00A42AE8" w:rsidRDefault="00A42AE8" w:rsidP="00410788">
      <w:pPr>
        <w:tabs>
          <w:tab w:val="left" w:pos="2100"/>
        </w:tabs>
        <w:rPr>
          <w:rFonts w:asciiTheme="minorHAnsi" w:hAnsiTheme="minorHAnsi" w:cstheme="minorHAnsi"/>
          <w:sz w:val="24"/>
          <w:szCs w:val="24"/>
        </w:rPr>
      </w:pPr>
    </w:p>
    <w:p w:rsidR="00A42AE8" w:rsidRDefault="00A42AE8" w:rsidP="00410788">
      <w:pPr>
        <w:tabs>
          <w:tab w:val="left" w:pos="2100"/>
        </w:tabs>
        <w:rPr>
          <w:rFonts w:asciiTheme="minorHAnsi" w:hAnsiTheme="minorHAnsi" w:cstheme="minorHAnsi"/>
          <w:sz w:val="24"/>
          <w:szCs w:val="24"/>
        </w:rPr>
      </w:pPr>
    </w:p>
    <w:p w:rsidR="00A42AE8" w:rsidRDefault="00A42AE8" w:rsidP="00410788">
      <w:pPr>
        <w:tabs>
          <w:tab w:val="left" w:pos="2100"/>
        </w:tabs>
        <w:rPr>
          <w:rFonts w:asciiTheme="minorHAnsi" w:hAnsiTheme="minorHAnsi" w:cstheme="minorHAnsi"/>
          <w:sz w:val="24"/>
          <w:szCs w:val="24"/>
        </w:rPr>
      </w:pPr>
    </w:p>
    <w:p w:rsidR="00A42AE8" w:rsidRDefault="00A42AE8" w:rsidP="00410788">
      <w:pPr>
        <w:tabs>
          <w:tab w:val="left" w:pos="2100"/>
        </w:tabs>
        <w:rPr>
          <w:rFonts w:asciiTheme="minorHAnsi" w:hAnsiTheme="minorHAnsi" w:cstheme="minorHAnsi"/>
          <w:sz w:val="24"/>
          <w:szCs w:val="24"/>
        </w:rPr>
      </w:pPr>
    </w:p>
    <w:p w:rsidR="00A42AE8" w:rsidRDefault="00A42AE8" w:rsidP="00410788">
      <w:pPr>
        <w:tabs>
          <w:tab w:val="left" w:pos="2100"/>
        </w:tabs>
        <w:rPr>
          <w:rFonts w:asciiTheme="minorHAnsi" w:hAnsiTheme="minorHAnsi" w:cstheme="minorHAnsi"/>
          <w:sz w:val="24"/>
          <w:szCs w:val="24"/>
        </w:rPr>
      </w:pPr>
    </w:p>
    <w:p w:rsidR="00A42AE8" w:rsidRDefault="00A42AE8" w:rsidP="00410788">
      <w:pPr>
        <w:tabs>
          <w:tab w:val="left" w:pos="2100"/>
        </w:tabs>
        <w:rPr>
          <w:rFonts w:asciiTheme="minorHAnsi" w:hAnsiTheme="minorHAnsi" w:cstheme="minorHAnsi"/>
          <w:sz w:val="24"/>
          <w:szCs w:val="24"/>
        </w:rPr>
      </w:pPr>
    </w:p>
    <w:p w:rsidR="00A42AE8" w:rsidRDefault="00A42AE8" w:rsidP="00410788">
      <w:pPr>
        <w:tabs>
          <w:tab w:val="left" w:pos="2100"/>
        </w:tabs>
        <w:rPr>
          <w:rFonts w:asciiTheme="minorHAnsi" w:hAnsiTheme="minorHAnsi" w:cstheme="minorHAnsi"/>
          <w:sz w:val="24"/>
          <w:szCs w:val="24"/>
        </w:rPr>
      </w:pPr>
    </w:p>
    <w:p w:rsidR="00A42AE8" w:rsidRDefault="00A42AE8" w:rsidP="00410788">
      <w:pPr>
        <w:tabs>
          <w:tab w:val="left" w:pos="2100"/>
        </w:tabs>
        <w:rPr>
          <w:rFonts w:asciiTheme="minorHAnsi" w:hAnsiTheme="minorHAnsi" w:cstheme="minorHAnsi"/>
          <w:sz w:val="24"/>
          <w:szCs w:val="24"/>
        </w:rPr>
      </w:pPr>
    </w:p>
    <w:p w:rsidR="00A42AE8" w:rsidRDefault="00A42AE8" w:rsidP="00410788">
      <w:pPr>
        <w:tabs>
          <w:tab w:val="left" w:pos="2100"/>
        </w:tabs>
        <w:rPr>
          <w:rFonts w:asciiTheme="minorHAnsi" w:hAnsiTheme="minorHAnsi" w:cstheme="minorHAnsi"/>
          <w:sz w:val="24"/>
          <w:szCs w:val="24"/>
        </w:rPr>
      </w:pPr>
    </w:p>
    <w:p w:rsidR="00410788" w:rsidRPr="00410788" w:rsidRDefault="00410788" w:rsidP="00410788">
      <w:pPr>
        <w:tabs>
          <w:tab w:val="left" w:pos="2100"/>
        </w:tabs>
        <w:jc w:val="center"/>
        <w:rPr>
          <w:rFonts w:asciiTheme="minorHAnsi" w:hAnsiTheme="minorHAnsi" w:cstheme="minorHAnsi"/>
          <w:b/>
          <w:sz w:val="24"/>
          <w:szCs w:val="24"/>
        </w:rPr>
      </w:pPr>
      <w:r w:rsidRPr="00410788">
        <w:rPr>
          <w:rFonts w:asciiTheme="minorHAnsi" w:hAnsiTheme="minorHAnsi" w:cstheme="minorHAnsi"/>
          <w:b/>
          <w:sz w:val="24"/>
          <w:szCs w:val="24"/>
        </w:rPr>
        <w:t>Table 4: Subtraction Test Plan</w:t>
      </w:r>
    </w:p>
    <w:p w:rsidR="006C49AD" w:rsidRDefault="006C49AD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410788">
        <w:rPr>
          <w:b/>
          <w:noProof/>
          <w:lang w:bidi="ar-SA"/>
        </w:rPr>
        <w:drawing>
          <wp:inline distT="0" distB="0" distL="0" distR="0">
            <wp:extent cx="3837834" cy="2358390"/>
            <wp:effectExtent l="0" t="0" r="0" b="3810"/>
            <wp:docPr id="34" name="Picture 34" descr="107875224-9f59e680-6ee4-11eb-9c0c-dc7c00213b51.PNG (646×4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7875224-9f59e680-6ee4-11eb-9c0c-dc7c00213b51.PNG (646×419)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1"/>
                    <a:stretch/>
                  </pic:blipFill>
                  <pic:spPr bwMode="auto">
                    <a:xfrm>
                      <a:off x="0" y="0"/>
                      <a:ext cx="3844312" cy="236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88" w:rsidRDefault="00410788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410788" w:rsidRDefault="00410788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Table 5: Multiplication Test Plan</w:t>
      </w:r>
    </w:p>
    <w:p w:rsidR="006C49AD" w:rsidRDefault="006C49AD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3905250" cy="1461147"/>
            <wp:effectExtent l="0" t="0" r="0" b="5715"/>
            <wp:docPr id="35" name="Picture 35" descr="https://user-images.githubusercontent.com/78867425/107875220-9c5ef600-6ee4-11eb-84ed-87039556e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ser-images.githubusercontent.com/78867425/107875220-9c5ef600-6ee4-11eb-84ed-87039556ebe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6"/>
                    <a:stretch/>
                  </pic:blipFill>
                  <pic:spPr bwMode="auto">
                    <a:xfrm>
                      <a:off x="0" y="0"/>
                      <a:ext cx="3938774" cy="147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88" w:rsidRDefault="00410788" w:rsidP="00485748">
      <w:pPr>
        <w:spacing w:line="257" w:lineRule="auto"/>
        <w:ind w:firstLine="0"/>
        <w:rPr>
          <w:noProof/>
          <w:lang w:bidi="ar-SA"/>
        </w:rPr>
      </w:pPr>
    </w:p>
    <w:p w:rsidR="00410788" w:rsidRDefault="00410788" w:rsidP="00410788">
      <w:pPr>
        <w:spacing w:line="257" w:lineRule="auto"/>
        <w:ind w:firstLine="0"/>
        <w:rPr>
          <w:noProof/>
          <w:lang w:bidi="ar-SA"/>
        </w:rPr>
      </w:pPr>
    </w:p>
    <w:p w:rsidR="00410788" w:rsidRPr="00410788" w:rsidRDefault="00410788" w:rsidP="00410788">
      <w:pPr>
        <w:spacing w:line="257" w:lineRule="auto"/>
        <w:ind w:firstLine="0"/>
        <w:jc w:val="center"/>
        <w:rPr>
          <w:b/>
          <w:noProof/>
          <w:lang w:bidi="ar-SA"/>
        </w:rPr>
      </w:pPr>
      <w:r w:rsidRPr="00410788">
        <w:rPr>
          <w:b/>
          <w:noProof/>
          <w:lang w:bidi="ar-SA"/>
        </w:rPr>
        <w:t>Table 6: Division Test Plan</w:t>
      </w:r>
    </w:p>
    <w:p w:rsidR="005110C5" w:rsidRDefault="006C49AD" w:rsidP="00A42AE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011134" cy="1809750"/>
            <wp:effectExtent l="0" t="0" r="8890" b="0"/>
            <wp:docPr id="33" name="Picture 33" descr="https://user-images.githubusercontent.com/78867425/107875219-9bc65f80-6ee4-11eb-9639-4d1d029bc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ser-images.githubusercontent.com/78867425/107875219-9bc65f80-6ee4-11eb-9639-4d1d029bc0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9"/>
                    <a:stretch/>
                  </pic:blipFill>
                  <pic:spPr bwMode="auto">
                    <a:xfrm>
                      <a:off x="0" y="0"/>
                      <a:ext cx="4039062" cy="182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0C5" w:rsidRDefault="005110C5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A42AE8" w:rsidRDefault="00A42AE8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A42AE8" w:rsidRDefault="00A42AE8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A42AE8" w:rsidRDefault="00A42AE8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A42AE8" w:rsidRDefault="00A42AE8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5110C5" w:rsidRPr="005110C5" w:rsidRDefault="005110C5" w:rsidP="005110C5">
      <w:pPr>
        <w:spacing w:line="257" w:lineRule="auto"/>
        <w:ind w:firstLine="0"/>
        <w:jc w:val="center"/>
        <w:rPr>
          <w:b/>
          <w:noProof/>
          <w:lang w:bidi="ar-SA"/>
        </w:rPr>
      </w:pPr>
      <w:r>
        <w:rPr>
          <w:b/>
          <w:noProof/>
          <w:lang w:bidi="ar-SA"/>
        </w:rPr>
        <w:t>Table 7: Remainder</w:t>
      </w:r>
      <w:r w:rsidRPr="00410788">
        <w:rPr>
          <w:b/>
          <w:noProof/>
          <w:lang w:bidi="ar-SA"/>
        </w:rPr>
        <w:t xml:space="preserve"> Test Plan</w:t>
      </w:r>
    </w:p>
    <w:p w:rsidR="005110C5" w:rsidRDefault="004714FE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4714FE">
        <w:rPr>
          <w:rFonts w:asciiTheme="minorHAnsi" w:hAnsiTheme="minorHAnsi" w:cstheme="minorHAnsi"/>
          <w:b/>
          <w:bCs/>
          <w:noProof/>
          <w:sz w:val="24"/>
          <w:szCs w:val="24"/>
          <w:lang w:bidi="ar-SA"/>
        </w:rPr>
        <w:drawing>
          <wp:inline distT="0" distB="0" distL="0" distR="0">
            <wp:extent cx="4465122" cy="2018112"/>
            <wp:effectExtent l="0" t="0" r="0" b="1270"/>
            <wp:docPr id="5" name="Picture 5" descr="C:\Users\Neha Tabassum\Pictures\LLR_TP_r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ha Tabassum\Pictures\LLR_TP_re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235" cy="202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C5" w:rsidRPr="005110C5" w:rsidRDefault="005110C5" w:rsidP="005110C5">
      <w:pPr>
        <w:spacing w:line="257" w:lineRule="auto"/>
        <w:ind w:firstLine="0"/>
        <w:jc w:val="center"/>
        <w:rPr>
          <w:b/>
          <w:noProof/>
          <w:lang w:bidi="ar-SA"/>
        </w:rPr>
      </w:pPr>
      <w:r>
        <w:rPr>
          <w:b/>
          <w:noProof/>
          <w:lang w:bidi="ar-SA"/>
        </w:rPr>
        <w:t>Table 8: Power</w:t>
      </w:r>
      <w:r w:rsidRPr="00410788">
        <w:rPr>
          <w:b/>
          <w:noProof/>
          <w:lang w:bidi="ar-SA"/>
        </w:rPr>
        <w:t xml:space="preserve"> Test Plan</w:t>
      </w:r>
    </w:p>
    <w:p w:rsidR="005110C5" w:rsidRDefault="004714FE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4714FE">
        <w:rPr>
          <w:rFonts w:asciiTheme="minorHAnsi" w:hAnsiTheme="minorHAnsi" w:cstheme="minorHAnsi"/>
          <w:b/>
          <w:bCs/>
          <w:noProof/>
          <w:sz w:val="24"/>
          <w:szCs w:val="24"/>
          <w:lang w:bidi="ar-SA"/>
        </w:rPr>
        <w:drawing>
          <wp:inline distT="0" distB="0" distL="0" distR="0">
            <wp:extent cx="4346369" cy="1842019"/>
            <wp:effectExtent l="0" t="0" r="0" b="6350"/>
            <wp:docPr id="4" name="Picture 4" descr="C:\Users\Neha Tabassum\Pictures\LLR_TP_p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ha Tabassum\Pictures\LLR_TP_powe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275" cy="18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C5" w:rsidRPr="005110C5" w:rsidRDefault="005110C5" w:rsidP="005110C5">
      <w:pPr>
        <w:spacing w:line="257" w:lineRule="auto"/>
        <w:ind w:firstLine="0"/>
        <w:jc w:val="center"/>
        <w:rPr>
          <w:b/>
          <w:noProof/>
          <w:lang w:bidi="ar-SA"/>
        </w:rPr>
      </w:pPr>
      <w:r>
        <w:rPr>
          <w:b/>
          <w:noProof/>
          <w:lang w:bidi="ar-SA"/>
        </w:rPr>
        <w:t>Table 9: Percentage</w:t>
      </w:r>
      <w:r w:rsidRPr="00410788">
        <w:rPr>
          <w:b/>
          <w:noProof/>
          <w:lang w:bidi="ar-SA"/>
        </w:rPr>
        <w:t xml:space="preserve"> Test Plan</w:t>
      </w:r>
    </w:p>
    <w:p w:rsidR="004714FE" w:rsidRDefault="004714FE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4714FE">
        <w:rPr>
          <w:rFonts w:asciiTheme="minorHAnsi" w:hAnsiTheme="minorHAnsi" w:cstheme="minorHAnsi"/>
          <w:b/>
          <w:bCs/>
          <w:noProof/>
          <w:sz w:val="24"/>
          <w:szCs w:val="24"/>
          <w:lang w:bidi="ar-SA"/>
        </w:rPr>
        <w:drawing>
          <wp:inline distT="0" distB="0" distL="0" distR="0">
            <wp:extent cx="4346369" cy="2311910"/>
            <wp:effectExtent l="0" t="0" r="0" b="0"/>
            <wp:docPr id="3" name="Picture 3" descr="C:\Users\Neha Tabassum\Pictures\LLR_TP_percen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ha Tabassum\Pictures\LLR_TP_percentag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36" cy="23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E62" w:rsidRDefault="00D87E62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D87E62" w:rsidRDefault="00D87E62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D87E62" w:rsidRDefault="00D87E62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D87E62" w:rsidRDefault="00D87E62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D87E62" w:rsidRDefault="00D87E62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D87E62" w:rsidRDefault="00D87E62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Table 10: GCD Test Plan</w:t>
      </w:r>
    </w:p>
    <w:p w:rsidR="00455A84" w:rsidRDefault="00D87E62" w:rsidP="00FB0AF2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D87E62">
        <w:rPr>
          <w:rFonts w:asciiTheme="minorHAnsi" w:hAnsiTheme="minorHAnsi" w:cstheme="minorHAnsi"/>
          <w:b/>
          <w:bCs/>
          <w:noProof/>
          <w:sz w:val="24"/>
          <w:szCs w:val="24"/>
          <w:lang w:bidi="ar-SA"/>
        </w:rPr>
        <w:drawing>
          <wp:inline distT="0" distB="0" distL="0" distR="0">
            <wp:extent cx="4999355" cy="2351405"/>
            <wp:effectExtent l="0" t="0" r="0" b="0"/>
            <wp:docPr id="9" name="Picture 9" descr="C:\Users\Neha Tabassum\Pictures\LLR_TP_g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ha Tabassum\Pictures\LLR_TP_gc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84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C49AD" w:rsidRDefault="0041078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Git</w:t>
      </w:r>
      <w:r w:rsidR="000957DB">
        <w:rPr>
          <w:rFonts w:asciiTheme="minorHAnsi" w:hAnsiTheme="minorHAnsi" w:cstheme="minorHAnsi"/>
          <w:b/>
          <w:bCs/>
          <w:sz w:val="24"/>
          <w:szCs w:val="24"/>
        </w:rPr>
        <w:t xml:space="preserve"> :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:rsidR="00E31C35" w:rsidRDefault="004714FE" w:rsidP="00FC49C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6F6138E5" wp14:editId="40D466E5">
            <wp:extent cx="6457950" cy="3888740"/>
            <wp:effectExtent l="19050" t="19050" r="1905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8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0788" w:rsidRDefault="00410788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Figure 8: </w:t>
      </w:r>
      <w:hyperlink r:id="rId45" w:history="1">
        <w:r w:rsidR="00CF4A88" w:rsidRPr="00CF4A88">
          <w:rPr>
            <w:rStyle w:val="Hyperlink"/>
            <w:rFonts w:asciiTheme="minorHAnsi" w:hAnsiTheme="minorHAnsi" w:cstheme="minorHAnsi"/>
            <w:b/>
            <w:bCs/>
            <w:sz w:val="24"/>
            <w:szCs w:val="24"/>
          </w:rPr>
          <w:t>https://github.com/99003781/N8-Calculator.git</w:t>
        </w:r>
      </w:hyperlink>
    </w:p>
    <w:p w:rsidR="00455A84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C49CB" w:rsidRDefault="00FC49C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C49CB" w:rsidRDefault="00FC49C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C49CB" w:rsidRDefault="00FC49C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55A84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Git Issues:</w:t>
      </w:r>
    </w:p>
    <w:p w:rsidR="00A31191" w:rsidRDefault="00A3119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3C0136" w:rsidRDefault="003C0136" w:rsidP="00CF4A88">
      <w:pPr>
        <w:spacing w:line="257" w:lineRule="auto"/>
        <w:ind w:firstLine="0"/>
        <w:jc w:val="center"/>
      </w:pPr>
      <w:r>
        <w:rPr>
          <w:noProof/>
          <w:lang w:bidi="ar-SA"/>
        </w:rPr>
        <w:drawing>
          <wp:inline distT="0" distB="0" distL="0" distR="0" wp14:anchorId="6D12D5A9" wp14:editId="4547C2D0">
            <wp:extent cx="6457950" cy="20193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4A88" w:rsidRDefault="00CF4A88" w:rsidP="00CF4A88">
      <w:pPr>
        <w:spacing w:line="257" w:lineRule="auto"/>
        <w:ind w:firstLine="0"/>
        <w:jc w:val="center"/>
        <w:rPr>
          <w:b/>
        </w:rPr>
      </w:pPr>
      <w:r w:rsidRPr="00CF4A88">
        <w:rPr>
          <w:b/>
        </w:rPr>
        <w:t>Figure 9: Screenshots of Git issues raised and closed</w:t>
      </w:r>
    </w:p>
    <w:p w:rsidR="00CF4A88" w:rsidRDefault="00CF4A88" w:rsidP="00CF4A88">
      <w:pPr>
        <w:spacing w:line="257" w:lineRule="auto"/>
        <w:ind w:firstLine="0"/>
        <w:jc w:val="center"/>
        <w:rPr>
          <w:b/>
        </w:rPr>
      </w:pPr>
    </w:p>
    <w:p w:rsidR="00CF4A88" w:rsidRDefault="00CF4A88" w:rsidP="00CF4A88">
      <w:pPr>
        <w:spacing w:line="257" w:lineRule="auto"/>
        <w:ind w:firstLine="0"/>
        <w:jc w:val="center"/>
        <w:rPr>
          <w:b/>
        </w:rPr>
      </w:pPr>
    </w:p>
    <w:p w:rsidR="00CF4A88" w:rsidRPr="00CF4A88" w:rsidRDefault="00CF4A88" w:rsidP="00CF4A88">
      <w:pPr>
        <w:spacing w:line="257" w:lineRule="auto"/>
        <w:ind w:firstLine="0"/>
        <w:jc w:val="center"/>
        <w:rPr>
          <w:b/>
        </w:rPr>
      </w:pPr>
    </w:p>
    <w:p w:rsidR="003C0136" w:rsidRDefault="003C0136" w:rsidP="00485748">
      <w:pPr>
        <w:spacing w:line="257" w:lineRule="auto"/>
        <w:ind w:firstLine="0"/>
      </w:pPr>
    </w:p>
    <w:p w:rsidR="003C0136" w:rsidRDefault="003C0136" w:rsidP="00485748">
      <w:pPr>
        <w:spacing w:line="257" w:lineRule="auto"/>
        <w:ind w:firstLine="0"/>
        <w:rPr>
          <w:b/>
        </w:rPr>
      </w:pPr>
      <w:r w:rsidRPr="00455A84">
        <w:rPr>
          <w:b/>
        </w:rPr>
        <w:t xml:space="preserve">Main Project: </w:t>
      </w:r>
    </w:p>
    <w:p w:rsidR="005110C5" w:rsidRDefault="005110C5" w:rsidP="005110C5">
      <w:pPr>
        <w:spacing w:line="257" w:lineRule="auto"/>
        <w:ind w:firstLine="0"/>
      </w:pPr>
      <w:r>
        <w:t>#include "unity.h"</w:t>
      </w:r>
    </w:p>
    <w:p w:rsidR="005110C5" w:rsidRDefault="005110C5" w:rsidP="005110C5">
      <w:pPr>
        <w:spacing w:line="257" w:lineRule="auto"/>
        <w:ind w:firstLine="0"/>
      </w:pPr>
      <w:r>
        <w:t>#include "main.h"</w:t>
      </w:r>
    </w:p>
    <w:p w:rsidR="005110C5" w:rsidRDefault="005110C5" w:rsidP="005110C5">
      <w:pPr>
        <w:spacing w:line="257" w:lineRule="auto"/>
        <w:ind w:firstLine="0"/>
      </w:pPr>
      <w:r>
        <w:t>#include "calculator_operations.h"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/* Prototypes for all the test functions */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test_add(void);</w:t>
      </w:r>
    </w:p>
    <w:p w:rsidR="005110C5" w:rsidRDefault="005110C5" w:rsidP="005110C5">
      <w:pPr>
        <w:spacing w:line="257" w:lineRule="auto"/>
        <w:ind w:firstLine="0"/>
      </w:pPr>
      <w:r>
        <w:t>void test_add_testcase2(void);</w:t>
      </w:r>
    </w:p>
    <w:p w:rsidR="005110C5" w:rsidRDefault="005110C5" w:rsidP="005110C5">
      <w:pPr>
        <w:spacing w:line="257" w:lineRule="auto"/>
        <w:ind w:firstLine="0"/>
      </w:pPr>
      <w:r>
        <w:t>void test_add_testcase3(void);</w:t>
      </w:r>
    </w:p>
    <w:p w:rsidR="005110C5" w:rsidRDefault="005110C5" w:rsidP="005110C5">
      <w:pPr>
        <w:spacing w:line="257" w:lineRule="auto"/>
        <w:ind w:firstLine="0"/>
      </w:pPr>
      <w:r>
        <w:t>void test_add_testcase4(void);</w:t>
      </w:r>
    </w:p>
    <w:p w:rsidR="005110C5" w:rsidRDefault="005110C5" w:rsidP="005110C5">
      <w:pPr>
        <w:spacing w:line="257" w:lineRule="auto"/>
        <w:ind w:firstLine="0"/>
      </w:pPr>
      <w:r>
        <w:t>void test_add_testcase5(void);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test_subtract(void);</w:t>
      </w:r>
    </w:p>
    <w:p w:rsidR="005110C5" w:rsidRDefault="005110C5" w:rsidP="005110C5">
      <w:pPr>
        <w:spacing w:line="257" w:lineRule="auto"/>
        <w:ind w:firstLine="0"/>
      </w:pPr>
      <w:r>
        <w:t>void test_subtract_testcase2(void);</w:t>
      </w:r>
    </w:p>
    <w:p w:rsidR="005110C5" w:rsidRDefault="005110C5" w:rsidP="005110C5">
      <w:pPr>
        <w:spacing w:line="257" w:lineRule="auto"/>
        <w:ind w:firstLine="0"/>
      </w:pPr>
      <w:r>
        <w:t>void test_subtract_testcase3(void);</w:t>
      </w:r>
    </w:p>
    <w:p w:rsidR="005110C5" w:rsidRDefault="005110C5" w:rsidP="005110C5">
      <w:pPr>
        <w:spacing w:line="257" w:lineRule="auto"/>
        <w:ind w:firstLine="0"/>
      </w:pPr>
      <w:r>
        <w:t>void test_subtract_testcase4(void);</w:t>
      </w:r>
    </w:p>
    <w:p w:rsidR="005110C5" w:rsidRDefault="005110C5" w:rsidP="005110C5">
      <w:pPr>
        <w:spacing w:line="257" w:lineRule="auto"/>
        <w:ind w:firstLine="0"/>
      </w:pPr>
      <w:r>
        <w:t>void test_subtract_testcase5(void);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test_multiply(void);</w:t>
      </w:r>
    </w:p>
    <w:p w:rsidR="005110C5" w:rsidRDefault="005110C5" w:rsidP="005110C5">
      <w:pPr>
        <w:spacing w:line="257" w:lineRule="auto"/>
        <w:ind w:firstLine="0"/>
      </w:pPr>
      <w:r>
        <w:t>void test_multiply_testcase2(void);</w:t>
      </w:r>
    </w:p>
    <w:p w:rsidR="005110C5" w:rsidRDefault="005110C5" w:rsidP="005110C5">
      <w:pPr>
        <w:spacing w:line="257" w:lineRule="auto"/>
        <w:ind w:firstLine="0"/>
      </w:pPr>
      <w:r>
        <w:t>void test_multiply_testcase3(void);</w:t>
      </w:r>
    </w:p>
    <w:p w:rsidR="005110C5" w:rsidRDefault="005110C5" w:rsidP="005110C5">
      <w:pPr>
        <w:spacing w:line="257" w:lineRule="auto"/>
        <w:ind w:firstLine="0"/>
      </w:pPr>
      <w:r>
        <w:lastRenderedPageBreak/>
        <w:t>void test_multiply_testcase4(void);</w:t>
      </w:r>
    </w:p>
    <w:p w:rsidR="005110C5" w:rsidRDefault="005110C5" w:rsidP="005110C5">
      <w:pPr>
        <w:spacing w:line="257" w:lineRule="auto"/>
        <w:ind w:firstLine="0"/>
      </w:pPr>
      <w:r>
        <w:t>void test_multiply_testcase5(void);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test_divide(void);</w:t>
      </w:r>
    </w:p>
    <w:p w:rsidR="005110C5" w:rsidRDefault="005110C5" w:rsidP="005110C5">
      <w:pPr>
        <w:spacing w:line="257" w:lineRule="auto"/>
        <w:ind w:firstLine="0"/>
      </w:pPr>
      <w:r>
        <w:t>void test_divide_testcase2(void);</w:t>
      </w:r>
    </w:p>
    <w:p w:rsidR="005110C5" w:rsidRDefault="005110C5" w:rsidP="005110C5">
      <w:pPr>
        <w:spacing w:line="257" w:lineRule="auto"/>
        <w:ind w:firstLine="0"/>
      </w:pPr>
      <w:r>
        <w:t>void test_divide_testcase3(void);</w:t>
      </w:r>
    </w:p>
    <w:p w:rsidR="005110C5" w:rsidRDefault="005110C5" w:rsidP="005110C5">
      <w:pPr>
        <w:spacing w:line="257" w:lineRule="auto"/>
        <w:ind w:firstLine="0"/>
      </w:pPr>
      <w:r>
        <w:t>void test_divide_testcase4(void);</w:t>
      </w:r>
    </w:p>
    <w:p w:rsidR="005110C5" w:rsidRDefault="005110C5" w:rsidP="005110C5">
      <w:pPr>
        <w:spacing w:line="257" w:lineRule="auto"/>
        <w:ind w:firstLine="0"/>
      </w:pPr>
      <w:r>
        <w:t>void test_divide_testcase5(void);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test_percentage(void);</w:t>
      </w:r>
    </w:p>
    <w:p w:rsidR="005110C5" w:rsidRDefault="005110C5" w:rsidP="005110C5">
      <w:pPr>
        <w:spacing w:line="257" w:lineRule="auto"/>
        <w:ind w:firstLine="0"/>
      </w:pPr>
      <w:r>
        <w:t>void test_percentage_testcase2(void);</w:t>
      </w:r>
    </w:p>
    <w:p w:rsidR="005110C5" w:rsidRDefault="005110C5" w:rsidP="005110C5">
      <w:pPr>
        <w:spacing w:line="257" w:lineRule="auto"/>
        <w:ind w:firstLine="0"/>
      </w:pPr>
      <w:r>
        <w:t>void test_percentage_testcase3(void);</w:t>
      </w:r>
    </w:p>
    <w:p w:rsidR="005110C5" w:rsidRDefault="005110C5" w:rsidP="005110C5">
      <w:pPr>
        <w:spacing w:line="257" w:lineRule="auto"/>
        <w:ind w:firstLine="0"/>
      </w:pPr>
      <w:r>
        <w:t>void test_percentage_testcase4(void);</w:t>
      </w:r>
    </w:p>
    <w:p w:rsidR="005110C5" w:rsidRDefault="005110C5" w:rsidP="005110C5">
      <w:pPr>
        <w:spacing w:line="257" w:lineRule="auto"/>
        <w:ind w:firstLine="0"/>
      </w:pPr>
      <w:r>
        <w:t>void test_percentage_testcase5(void);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test_gcd(void);</w:t>
      </w:r>
    </w:p>
    <w:p w:rsidR="005110C5" w:rsidRDefault="005110C5" w:rsidP="005110C5">
      <w:pPr>
        <w:spacing w:line="257" w:lineRule="auto"/>
        <w:ind w:firstLine="0"/>
      </w:pPr>
      <w:r>
        <w:t>void test_gcd_testcase2(void);</w:t>
      </w:r>
    </w:p>
    <w:p w:rsidR="005110C5" w:rsidRDefault="005110C5" w:rsidP="005110C5">
      <w:pPr>
        <w:spacing w:line="257" w:lineRule="auto"/>
        <w:ind w:firstLine="0"/>
      </w:pPr>
      <w:r>
        <w:t>void test_gcd_testcase3(void);</w:t>
      </w:r>
    </w:p>
    <w:p w:rsidR="005110C5" w:rsidRDefault="005110C5" w:rsidP="005110C5">
      <w:pPr>
        <w:spacing w:line="257" w:lineRule="auto"/>
        <w:ind w:firstLine="0"/>
      </w:pPr>
      <w:r>
        <w:t>void test_gcd_testcase4(void);</w:t>
      </w:r>
    </w:p>
    <w:p w:rsidR="005110C5" w:rsidRDefault="005110C5" w:rsidP="005110C5">
      <w:pPr>
        <w:spacing w:line="257" w:lineRule="auto"/>
        <w:ind w:firstLine="0"/>
      </w:pPr>
      <w:r>
        <w:t>void test_gcd_testcase5(void);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test_rem(void);</w:t>
      </w:r>
    </w:p>
    <w:p w:rsidR="005110C5" w:rsidRDefault="005110C5" w:rsidP="005110C5">
      <w:pPr>
        <w:spacing w:line="257" w:lineRule="auto"/>
        <w:ind w:firstLine="0"/>
      </w:pPr>
      <w:r>
        <w:t>void test_rem_testcase2(void);</w:t>
      </w:r>
    </w:p>
    <w:p w:rsidR="005110C5" w:rsidRDefault="005110C5" w:rsidP="005110C5">
      <w:pPr>
        <w:spacing w:line="257" w:lineRule="auto"/>
        <w:ind w:firstLine="0"/>
      </w:pPr>
      <w:r>
        <w:t>void test_rem_testcase3(void);</w:t>
      </w:r>
    </w:p>
    <w:p w:rsidR="005110C5" w:rsidRDefault="005110C5" w:rsidP="005110C5">
      <w:pPr>
        <w:spacing w:line="257" w:lineRule="auto"/>
        <w:ind w:firstLine="0"/>
      </w:pPr>
      <w:r>
        <w:t>void test_rem_testcase4(void);</w:t>
      </w:r>
    </w:p>
    <w:p w:rsidR="005110C5" w:rsidRDefault="005110C5" w:rsidP="005110C5">
      <w:pPr>
        <w:spacing w:line="257" w:lineRule="auto"/>
        <w:ind w:firstLine="0"/>
      </w:pPr>
      <w:r>
        <w:t>void test_rem_testcase5(void);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test_power(void);</w:t>
      </w:r>
    </w:p>
    <w:p w:rsidR="005110C5" w:rsidRDefault="005110C5" w:rsidP="005110C5">
      <w:pPr>
        <w:spacing w:line="257" w:lineRule="auto"/>
        <w:ind w:firstLine="0"/>
      </w:pPr>
      <w:r>
        <w:t>void test_power_testcase2(void);</w:t>
      </w:r>
    </w:p>
    <w:p w:rsidR="005110C5" w:rsidRDefault="005110C5" w:rsidP="005110C5">
      <w:pPr>
        <w:spacing w:line="257" w:lineRule="auto"/>
        <w:ind w:firstLine="0"/>
      </w:pPr>
      <w:r>
        <w:t>void test_power_testcase3(void);</w:t>
      </w:r>
    </w:p>
    <w:p w:rsidR="005110C5" w:rsidRDefault="005110C5" w:rsidP="005110C5">
      <w:pPr>
        <w:spacing w:line="257" w:lineRule="auto"/>
        <w:ind w:firstLine="0"/>
      </w:pPr>
      <w:r>
        <w:t>void test_power_testcase4(void);</w:t>
      </w:r>
    </w:p>
    <w:p w:rsidR="005110C5" w:rsidRDefault="005110C5" w:rsidP="005110C5">
      <w:pPr>
        <w:spacing w:line="257" w:lineRule="auto"/>
        <w:ind w:firstLine="0"/>
      </w:pPr>
      <w:r>
        <w:t>void test_power_testcase5(void);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setUp(){}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tearDown(){}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int main(void)</w:t>
      </w:r>
    </w:p>
    <w:p w:rsidR="005110C5" w:rsidRDefault="005110C5" w:rsidP="005110C5">
      <w:pPr>
        <w:spacing w:line="257" w:lineRule="auto"/>
        <w:ind w:firstLine="0"/>
      </w:pPr>
      <w:r>
        <w:t xml:space="preserve">{ </w:t>
      </w:r>
    </w:p>
    <w:p w:rsidR="005110C5" w:rsidRDefault="005110C5" w:rsidP="005110C5">
      <w:pPr>
        <w:spacing w:line="257" w:lineRule="auto"/>
        <w:ind w:firstLine="0"/>
      </w:pPr>
      <w:r>
        <w:t xml:space="preserve">  UNITY_BEGIN();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 xml:space="preserve">     RUN_TEST(test_add);</w:t>
      </w:r>
    </w:p>
    <w:p w:rsidR="005110C5" w:rsidRDefault="005110C5" w:rsidP="005110C5">
      <w:pPr>
        <w:spacing w:line="257" w:lineRule="auto"/>
        <w:ind w:firstLine="0"/>
      </w:pPr>
      <w:r>
        <w:lastRenderedPageBreak/>
        <w:t xml:space="preserve">     RUN_TEST(test_add_testcase2);</w:t>
      </w:r>
    </w:p>
    <w:p w:rsidR="005110C5" w:rsidRDefault="005110C5" w:rsidP="005110C5">
      <w:pPr>
        <w:spacing w:line="257" w:lineRule="auto"/>
        <w:ind w:firstLine="0"/>
      </w:pPr>
      <w:r>
        <w:t xml:space="preserve">     RUN_TEST(test_add_testcase3);</w:t>
      </w:r>
    </w:p>
    <w:p w:rsidR="005110C5" w:rsidRDefault="005110C5" w:rsidP="005110C5">
      <w:pPr>
        <w:spacing w:line="257" w:lineRule="auto"/>
        <w:ind w:firstLine="0"/>
      </w:pPr>
      <w:r>
        <w:t xml:space="preserve">     RUN_TEST(test_add_testcase4); </w:t>
      </w:r>
    </w:p>
    <w:p w:rsidR="005110C5" w:rsidRDefault="005110C5" w:rsidP="005110C5">
      <w:pPr>
        <w:spacing w:line="257" w:lineRule="auto"/>
        <w:ind w:firstLine="0"/>
      </w:pPr>
      <w:r>
        <w:t xml:space="preserve">     RUN_TEST(test_add_testcase5);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 xml:space="preserve">  /*SUBTRACTION*/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RUN_TEST(test_subtract);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RUN_TEST(test_subtract_testcase2);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RUN_TEST(test_subtract_testcase3);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RUN_TEST(test_subtract_testcase4);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RUN_TEST(test_subtract_testcase5);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 xml:space="preserve">  /*MULTIPLICATION*/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RUN_TEST(test_multiply);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RUN_TEST(test_multiply_testcase2);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RUN_TEST(test_multiply_testcase3);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RUN_TEST(test_multiply_testcase4);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RUN_TEST(test_multiply_testcase5);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 xml:space="preserve">  /*DIVISION*/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RUN_TEST(test_divide);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RUN_TEST(test_divide_testcase2);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RUN_TEST(test_divide_testcase3);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RUN_TEST(test_divide_testcase4);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RUN_TEST(test_divide_testcase5);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 xml:space="preserve">  /*PERCENTAGE*/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RUN_TEST(test_percentage);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RUN_TEST(test_percentage_testcase2);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RUN_TEST(test_percentage_testcase3);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RUN_TEST(test_percentage_testcase4);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RUN_TEST(test_percentage_testcase5);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 xml:space="preserve">  /*GCD*/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RUN_TEST(test_gcd);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RUN_TEST(test_gcd_testcase2);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RUN_TEST(test_gcd_testcase3);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RUN_TEST(test_gcd_testcase4);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RUN_TEST(test_gcd_testcase5);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 xml:space="preserve">  /*REMAINDER*/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RUN_TEST(test_rem);</w:t>
      </w:r>
    </w:p>
    <w:p w:rsidR="005110C5" w:rsidRDefault="005110C5" w:rsidP="005110C5">
      <w:pPr>
        <w:spacing w:line="257" w:lineRule="auto"/>
        <w:ind w:firstLine="0"/>
      </w:pPr>
      <w:r>
        <w:lastRenderedPageBreak/>
        <w:t xml:space="preserve">  RUN_TEST(test_rem_testcase2);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RUN_TEST(test_rem_testcase3);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RUN_TEST(test_rem_testcase4);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RUN_TEST(test_rem_testcase5);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 xml:space="preserve">  /*POWER*/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RUN_TEST(test_power);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RUN_TEST(test_power_testcase2);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RUN_TEST(test_power_testcase3);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RUN_TEST(test_power_testcase4);</w:t>
      </w:r>
    </w:p>
    <w:p w:rsidR="005110C5" w:rsidRDefault="005110C5" w:rsidP="005110C5">
      <w:pPr>
        <w:spacing w:line="257" w:lineRule="auto"/>
        <w:ind w:firstLine="0"/>
      </w:pPr>
      <w:r>
        <w:t xml:space="preserve">  RUN_TEST(test_power_testcase5);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return UNITY_END();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/*ADDITION*/</w:t>
      </w:r>
    </w:p>
    <w:p w:rsidR="005110C5" w:rsidRDefault="005110C5" w:rsidP="005110C5">
      <w:pPr>
        <w:spacing w:line="257" w:lineRule="auto"/>
        <w:ind w:firstLine="0"/>
      </w:pPr>
      <w:r>
        <w:t>void test_add(void)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TEST_ASSERT_EQUAL(30, add(10, 20));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test_add_testcase2(void)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TEST_ASSERT_EQUAL(-10, add(10, -20));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test_add_testcase3(void)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TEST_ASSERT_EQUAL(-20.5, add(-40.5, 20.0));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test_add_testcase4(void)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TEST_ASSERT_EQUAL(41.0, add(15.5, 25.5));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  <w:r>
        <w:t>void test_add_testcase5(void)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TEST_ASSERT_EQUAL(15000, add(7500, 7500));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/*SUBTRACTION*/</w:t>
      </w:r>
    </w:p>
    <w:p w:rsidR="005110C5" w:rsidRDefault="005110C5" w:rsidP="005110C5">
      <w:pPr>
        <w:spacing w:line="257" w:lineRule="auto"/>
        <w:ind w:firstLine="0"/>
      </w:pPr>
      <w:r>
        <w:t xml:space="preserve">void test_subtract(void) </w:t>
      </w:r>
    </w:p>
    <w:p w:rsidR="005110C5" w:rsidRDefault="005110C5" w:rsidP="005110C5">
      <w:pPr>
        <w:spacing w:line="257" w:lineRule="auto"/>
        <w:ind w:firstLine="0"/>
      </w:pPr>
      <w:r>
        <w:lastRenderedPageBreak/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TEST_ASSERT_EQUAL(-3, subtract(0, 3));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test_subtract_testcase2(void)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TEST_ASSERT_EQUAL(2, subtract(5, 3));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test_subtract_testcase3(void)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TEST_ASSERT_EQUAL(7, subtract(10, 3));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test_subtract_testcase4(void)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TEST_ASSERT_EQUAL(-4, subtract(3, 7));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test_subtract_testcase5(void)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TEST_ASSERT_EQUAL(100, subtract(1000, 900));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/*MULTIPLICATION*/</w:t>
      </w:r>
    </w:p>
    <w:p w:rsidR="005110C5" w:rsidRDefault="005110C5" w:rsidP="005110C5">
      <w:pPr>
        <w:spacing w:line="257" w:lineRule="auto"/>
        <w:ind w:firstLine="0"/>
      </w:pPr>
      <w:r>
        <w:t xml:space="preserve">void test_multiply(void) 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TEST_ASSERT_EQUAL(0, multiply(1, 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test_multiply_testcase2(void)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TEST_ASSERT_EQUAL(15, multiply(5, 3));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test_multiply_testcase3(void)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TEST_ASSERT_EQUAL(0, multiply(10, 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test_multiply_testcase4(void)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lastRenderedPageBreak/>
        <w:t xml:space="preserve">  TEST_ASSERT_EQUAL(-30, multiply(6, -5));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  <w:r>
        <w:t>void test_multiply_testcase5(void)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TEST_ASSERT_EQUAL(10, multiply(2, 5));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/*DIVISION*/</w:t>
      </w:r>
    </w:p>
    <w:p w:rsidR="005110C5" w:rsidRDefault="005110C5" w:rsidP="005110C5">
      <w:pPr>
        <w:spacing w:line="257" w:lineRule="auto"/>
        <w:ind w:firstLine="0"/>
      </w:pPr>
      <w:r>
        <w:t xml:space="preserve">void test_divide(void) 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TEST_ASSERT_EQUAL(0, divide(1, 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  <w:r>
        <w:t>void test_divide_testcase2(void)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TEST_ASSERT_EQUAL(5, divide(10, 2));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test_divide_testcase3(void)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TEST_ASSERT_EQUAL(5, divide(5, 1));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  <w:r>
        <w:t>void test_divide_testcase4(void)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TEST_ASSERT_EQUAL(-6, divide(-30, 5));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  <w:r>
        <w:t>void test_divide_testcase5(void)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TEST_ASSERT_EQUAL(1, divide(2, 2));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/*PERCENTAGE*/</w:t>
      </w:r>
    </w:p>
    <w:p w:rsidR="005110C5" w:rsidRDefault="005110C5" w:rsidP="005110C5">
      <w:pPr>
        <w:spacing w:line="257" w:lineRule="auto"/>
        <w:ind w:firstLine="0"/>
      </w:pPr>
      <w:r>
        <w:t xml:space="preserve">void test_percentage(void) 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TEST_ASSERT_EQUAL(100, percentage(1, 1));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test_percentage_testcase2(void)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 (40, percentage(2,5));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test_percentage_testcase3(void)</w:t>
      </w:r>
    </w:p>
    <w:p w:rsidR="005110C5" w:rsidRDefault="005110C5" w:rsidP="005110C5">
      <w:pPr>
        <w:spacing w:line="257" w:lineRule="auto"/>
        <w:ind w:firstLine="0"/>
      </w:pPr>
      <w:r>
        <w:lastRenderedPageBreak/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TEST_ASSERT_EQUAL(20,  percentage(20, 100));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  <w:r>
        <w:t>void test_percentage_testcase4(void)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TEST_ASSERT_EQUAL(40, percentage(2, 5));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test_percentage_testcase5(void)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TEST_ASSERT_EQUAL(20, percentage(2, 10));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/*GCD*/</w:t>
      </w:r>
    </w:p>
    <w:p w:rsidR="005110C5" w:rsidRDefault="005110C5" w:rsidP="005110C5">
      <w:pPr>
        <w:spacing w:line="257" w:lineRule="auto"/>
        <w:ind w:firstLine="0"/>
      </w:pPr>
      <w:r>
        <w:t xml:space="preserve">void test_gcd(void) 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TEST_ASSERT_EQUAL(1, gcd(1, 2));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test_gcd_testcase2(void)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 (20, gcd(20, 40));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test_gcd_testcase3(void)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 (1, gcd(35, 64));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test_gcd_testcase4(void)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 (12, gcd(24, 36));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test_gcd_testcase5(void)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TEST_ASSERT_EQUAL(1, gcd(2, 5));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/*REMAINDER*/</w:t>
      </w:r>
    </w:p>
    <w:p w:rsidR="005110C5" w:rsidRDefault="005110C5" w:rsidP="005110C5">
      <w:pPr>
        <w:spacing w:line="257" w:lineRule="auto"/>
        <w:ind w:firstLine="0"/>
      </w:pPr>
      <w:r>
        <w:t xml:space="preserve">void test_rem(void) 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lastRenderedPageBreak/>
        <w:t xml:space="preserve">  TEST_ASSERT_EQUAL(1, rem(1, 2));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test_rem_testcase2(void)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 (0, rem(45,5));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test_rem_testcase3(void)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 (2, rem(17,5));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test_rem_testcase4(void)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 (2, rem(18,4));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test_rem_testcase5(void)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TEST_ASSERT_EQUAL(1, rem(5, 4));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/*POWER*/</w:t>
      </w:r>
    </w:p>
    <w:p w:rsidR="005110C5" w:rsidRDefault="005110C5" w:rsidP="005110C5">
      <w:pPr>
        <w:spacing w:line="257" w:lineRule="auto"/>
        <w:ind w:firstLine="0"/>
      </w:pPr>
      <w:r>
        <w:t xml:space="preserve">void test_power(void) 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 (1, power(1, 2));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test_power_testcase2(void)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 (27, power(3,3));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test_power_testcase3(void)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 (1, power(3,0));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</w:p>
    <w:p w:rsidR="005110C5" w:rsidRDefault="005110C5" w:rsidP="005110C5">
      <w:pPr>
        <w:spacing w:line="257" w:lineRule="auto"/>
        <w:ind w:firstLine="0"/>
      </w:pPr>
      <w:r>
        <w:t>void test_power_testcase4(void)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 (1, power(1,4));</w:t>
      </w:r>
    </w:p>
    <w:p w:rsidR="005110C5" w:rsidRDefault="005110C5" w:rsidP="005110C5">
      <w:pPr>
        <w:spacing w:line="257" w:lineRule="auto"/>
        <w:ind w:firstLine="0"/>
      </w:pPr>
      <w:r>
        <w:lastRenderedPageBreak/>
        <w:t>}</w:t>
      </w:r>
    </w:p>
    <w:p w:rsidR="005110C5" w:rsidRDefault="005110C5" w:rsidP="005110C5">
      <w:pPr>
        <w:spacing w:line="257" w:lineRule="auto"/>
        <w:ind w:firstLine="0"/>
      </w:pPr>
      <w:r>
        <w:t>void test_power_testcase5(void)</w:t>
      </w:r>
    </w:p>
    <w:p w:rsidR="005110C5" w:rsidRDefault="005110C5" w:rsidP="005110C5">
      <w:pPr>
        <w:spacing w:line="257" w:lineRule="auto"/>
        <w:ind w:firstLine="0"/>
      </w:pPr>
      <w:r>
        <w:t>{</w:t>
      </w:r>
    </w:p>
    <w:p w:rsidR="005110C5" w:rsidRDefault="005110C5" w:rsidP="005110C5">
      <w:pPr>
        <w:spacing w:line="257" w:lineRule="auto"/>
        <w:ind w:firstLine="0"/>
      </w:pPr>
      <w:r>
        <w:t xml:space="preserve">  TEST_ASSERT_EQUAL(25, power(5, 2));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5110C5" w:rsidRDefault="005110C5" w:rsidP="005110C5">
      <w:pPr>
        <w:spacing w:line="257" w:lineRule="auto"/>
        <w:ind w:firstLine="0"/>
      </w:pPr>
      <w:r>
        <w:t>}</w:t>
      </w:r>
    </w:p>
    <w:p w:rsidR="00455A84" w:rsidRDefault="00455A84" w:rsidP="003C0136">
      <w:pPr>
        <w:spacing w:line="257" w:lineRule="auto"/>
        <w:ind w:firstLine="0"/>
      </w:pPr>
    </w:p>
    <w:p w:rsidR="00690ABB" w:rsidRDefault="00690ABB" w:rsidP="00690ABB">
      <w:pPr>
        <w:spacing w:line="257" w:lineRule="auto"/>
        <w:ind w:firstLine="0"/>
        <w:rPr>
          <w:b/>
        </w:rPr>
      </w:pPr>
      <w:r w:rsidRPr="00455A84">
        <w:rPr>
          <w:b/>
        </w:rPr>
        <w:t>Git commits:</w:t>
      </w:r>
    </w:p>
    <w:p w:rsidR="004714FE" w:rsidRDefault="004714FE" w:rsidP="00690ABB">
      <w:pPr>
        <w:spacing w:line="257" w:lineRule="auto"/>
        <w:ind w:firstLine="0"/>
        <w:rPr>
          <w:b/>
        </w:rPr>
      </w:pPr>
      <w:r>
        <w:rPr>
          <w:noProof/>
          <w:lang w:bidi="ar-SA"/>
        </w:rPr>
        <w:drawing>
          <wp:inline distT="0" distB="0" distL="0" distR="0" wp14:anchorId="547F1F00" wp14:editId="2E368898">
            <wp:extent cx="6457950" cy="4485640"/>
            <wp:effectExtent l="19050" t="19050" r="1905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8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49CB" w:rsidRDefault="00FC49CB" w:rsidP="00FC49CB">
      <w:pPr>
        <w:spacing w:line="257" w:lineRule="auto"/>
        <w:ind w:firstLine="0"/>
        <w:jc w:val="center"/>
        <w:rPr>
          <w:b/>
        </w:rPr>
      </w:pPr>
      <w:r>
        <w:rPr>
          <w:b/>
        </w:rPr>
        <w:t>Figure 10: Graph of commits on Github</w:t>
      </w:r>
    </w:p>
    <w:p w:rsidR="00455A84" w:rsidRPr="00455A84" w:rsidRDefault="00455A84" w:rsidP="00690ABB">
      <w:pPr>
        <w:spacing w:line="257" w:lineRule="auto"/>
        <w:ind w:firstLine="0"/>
        <w:rPr>
          <w:b/>
        </w:rPr>
      </w:pPr>
    </w:p>
    <w:p w:rsidR="00690ABB" w:rsidRDefault="004714FE" w:rsidP="00473B6E">
      <w:pPr>
        <w:spacing w:line="257" w:lineRule="auto"/>
        <w:ind w:firstLine="0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7EC6F48A" wp14:editId="7D989B6B">
            <wp:extent cx="6457950" cy="3956050"/>
            <wp:effectExtent l="19050" t="19050" r="1905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5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4A88" w:rsidRPr="00CF4A88" w:rsidRDefault="00A66B1C" w:rsidP="00CF4A88">
      <w:pPr>
        <w:spacing w:line="257" w:lineRule="auto"/>
        <w:ind w:firstLine="0"/>
        <w:jc w:val="center"/>
        <w:rPr>
          <w:b/>
        </w:rPr>
      </w:pPr>
      <w:r>
        <w:rPr>
          <w:b/>
        </w:rPr>
        <w:t>Figure 11</w:t>
      </w:r>
      <w:r w:rsidR="00CF4A88" w:rsidRPr="00CF4A88">
        <w:rPr>
          <w:b/>
        </w:rPr>
        <w:t>: Plot of Git Commits on github</w:t>
      </w:r>
    </w:p>
    <w:p w:rsidR="00CE4DD5" w:rsidRDefault="00CE4DD5" w:rsidP="003C0136">
      <w:pPr>
        <w:spacing w:line="257" w:lineRule="auto"/>
        <w:ind w:firstLine="0"/>
      </w:pPr>
    </w:p>
    <w:p w:rsidR="00CF4A88" w:rsidRDefault="00CF4A88" w:rsidP="003C0136">
      <w:pPr>
        <w:spacing w:line="257" w:lineRule="auto"/>
        <w:ind w:firstLine="0"/>
      </w:pPr>
    </w:p>
    <w:p w:rsidR="00CE4DD5" w:rsidRPr="003C0136" w:rsidRDefault="00CE4DD5" w:rsidP="003C0136">
      <w:pPr>
        <w:spacing w:line="257" w:lineRule="auto"/>
        <w:ind w:firstLine="0"/>
      </w:pPr>
    </w:p>
    <w:sectPr w:rsidR="00CE4DD5" w:rsidRPr="003C0136" w:rsidSect="00015EE5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7C3B" w:rsidRDefault="003E7C3B" w:rsidP="006A582B">
      <w:r>
        <w:separator/>
      </w:r>
    </w:p>
  </w:endnote>
  <w:endnote w:type="continuationSeparator" w:id="0">
    <w:p w:rsidR="003E7C3B" w:rsidRDefault="003E7C3B" w:rsidP="006A582B">
      <w:r>
        <w:continuationSeparator/>
      </w:r>
    </w:p>
  </w:endnote>
  <w:endnote w:type="continuationNotice" w:id="1">
    <w:p w:rsidR="003E7C3B" w:rsidRDefault="003E7C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Default="00D9162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Default="00D9162D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D9162D" w:rsidTr="00107955">
      <w:tc>
        <w:tcPr>
          <w:tcW w:w="3960" w:type="dxa"/>
        </w:tcPr>
        <w:p w:rsidR="00D9162D" w:rsidRPr="006E044D" w:rsidRDefault="00D9162D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D9162D" w:rsidRPr="006E044D" w:rsidRDefault="00D9162D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Content>
                <w:p w:rsidR="00D9162D" w:rsidRPr="006E044D" w:rsidRDefault="00D9162D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686658">
                    <w:rPr>
                      <w:b/>
                      <w:bCs/>
                      <w:noProof/>
                      <w:sz w:val="20"/>
                      <w:szCs w:val="20"/>
                    </w:rPr>
                    <w:t>16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686658">
                    <w:rPr>
                      <w:b/>
                      <w:bCs/>
                      <w:noProof/>
                      <w:sz w:val="20"/>
                      <w:szCs w:val="20"/>
                    </w:rPr>
                    <w:t>32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D9162D" w:rsidRPr="00B9435E" w:rsidRDefault="00D9162D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Default="00D916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7C3B" w:rsidRDefault="003E7C3B" w:rsidP="006A582B">
      <w:r>
        <w:separator/>
      </w:r>
    </w:p>
  </w:footnote>
  <w:footnote w:type="continuationSeparator" w:id="0">
    <w:p w:rsidR="003E7C3B" w:rsidRDefault="003E7C3B" w:rsidP="006A582B">
      <w:r>
        <w:continuationSeparator/>
      </w:r>
    </w:p>
  </w:footnote>
  <w:footnote w:type="continuationNotice" w:id="1">
    <w:p w:rsidR="003E7C3B" w:rsidRDefault="003E7C3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Default="00D9162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Pr="00DA17A9" w:rsidRDefault="00D9162D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D9162D" w:rsidTr="09D4F38C">
      <w:tc>
        <w:tcPr>
          <w:tcW w:w="6768" w:type="dxa"/>
        </w:tcPr>
        <w:p w:rsidR="00D9162D" w:rsidRDefault="00D9162D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:rsidR="00D9162D" w:rsidRDefault="00D9162D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9162D" w:rsidRPr="00DA17A9" w:rsidRDefault="00D9162D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Default="00D9162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>
    <w:nsid w:val="019F6783"/>
    <w:multiLevelType w:val="hybridMultilevel"/>
    <w:tmpl w:val="C1928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A5A3B"/>
    <w:multiLevelType w:val="hybridMultilevel"/>
    <w:tmpl w:val="B3868C88"/>
    <w:lvl w:ilvl="0" w:tplc="CF7C65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13E8F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85CD0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1E483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D7E4E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CCA9D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DF0E5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5A20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7B8E2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2A63EB7"/>
    <w:multiLevelType w:val="hybridMultilevel"/>
    <w:tmpl w:val="FB404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FA6A32"/>
    <w:multiLevelType w:val="multilevel"/>
    <w:tmpl w:val="97EE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D4C32E9"/>
    <w:multiLevelType w:val="hybridMultilevel"/>
    <w:tmpl w:val="7C60C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84A5AF6"/>
    <w:multiLevelType w:val="hybridMultilevel"/>
    <w:tmpl w:val="06F68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E16621"/>
    <w:multiLevelType w:val="hybridMultilevel"/>
    <w:tmpl w:val="9AB229C8"/>
    <w:lvl w:ilvl="0" w:tplc="A20648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B441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D5E3B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56C6E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E812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9D00C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3FC86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2C872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B40BE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535377"/>
    <w:multiLevelType w:val="multilevel"/>
    <w:tmpl w:val="74C8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EC72073"/>
    <w:multiLevelType w:val="hybridMultilevel"/>
    <w:tmpl w:val="0E120952"/>
    <w:lvl w:ilvl="0" w:tplc="E3BC51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B188C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9A268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ACC00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6EACB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5FCF3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89EFD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04F4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598C0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32C3F1C"/>
    <w:multiLevelType w:val="hybridMultilevel"/>
    <w:tmpl w:val="BE86B81A"/>
    <w:lvl w:ilvl="0" w:tplc="3990CD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966FB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BF471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706F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C4BB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79E5F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FCE98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3D61D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0DC08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16596E"/>
    <w:multiLevelType w:val="hybridMultilevel"/>
    <w:tmpl w:val="6F3CCCE6"/>
    <w:lvl w:ilvl="0" w:tplc="66484F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4FA148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64873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60276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8A80C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E3058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4A0D8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1C00E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B7AC1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B681AAF"/>
    <w:multiLevelType w:val="multilevel"/>
    <w:tmpl w:val="283A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DD36DEF"/>
    <w:multiLevelType w:val="hybridMultilevel"/>
    <w:tmpl w:val="5838EAFA"/>
    <w:lvl w:ilvl="0" w:tplc="BD2A94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9FA00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2D0DD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CB844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C9853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43EA2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E12CD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A067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93EDF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7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20"/>
  </w:num>
  <w:num w:numId="5">
    <w:abstractNumId w:val="19"/>
  </w:num>
  <w:num w:numId="6">
    <w:abstractNumId w:val="25"/>
  </w:num>
  <w:num w:numId="7">
    <w:abstractNumId w:val="22"/>
  </w:num>
  <w:num w:numId="8">
    <w:abstractNumId w:val="30"/>
  </w:num>
  <w:num w:numId="9">
    <w:abstractNumId w:val="24"/>
  </w:num>
  <w:num w:numId="10">
    <w:abstractNumId w:val="7"/>
  </w:num>
  <w:num w:numId="11">
    <w:abstractNumId w:val="26"/>
  </w:num>
  <w:num w:numId="12">
    <w:abstractNumId w:val="28"/>
  </w:num>
  <w:num w:numId="13">
    <w:abstractNumId w:val="11"/>
  </w:num>
  <w:num w:numId="14">
    <w:abstractNumId w:val="21"/>
  </w:num>
  <w:num w:numId="15">
    <w:abstractNumId w:val="13"/>
  </w:num>
  <w:num w:numId="16">
    <w:abstractNumId w:val="2"/>
  </w:num>
  <w:num w:numId="17">
    <w:abstractNumId w:val="12"/>
  </w:num>
  <w:num w:numId="18">
    <w:abstractNumId w:val="23"/>
  </w:num>
  <w:num w:numId="19">
    <w:abstractNumId w:val="5"/>
  </w:num>
  <w:num w:numId="20">
    <w:abstractNumId w:val="6"/>
  </w:num>
  <w:num w:numId="21">
    <w:abstractNumId w:val="31"/>
  </w:num>
  <w:num w:numId="22">
    <w:abstractNumId w:val="8"/>
  </w:num>
  <w:num w:numId="23">
    <w:abstractNumId w:val="4"/>
  </w:num>
  <w:num w:numId="24">
    <w:abstractNumId w:val="17"/>
  </w:num>
  <w:num w:numId="25">
    <w:abstractNumId w:val="16"/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</w:num>
  <w:num w:numId="28">
    <w:abstractNumId w:val="3"/>
  </w:num>
  <w:num w:numId="29">
    <w:abstractNumId w:val="29"/>
  </w:num>
  <w:num w:numId="30">
    <w:abstractNumId w:val="10"/>
  </w:num>
  <w:num w:numId="31">
    <w:abstractNumId w:val="1"/>
  </w:num>
  <w:num w:numId="32">
    <w:abstractNumId w:val="9"/>
  </w:num>
  <w:num w:numId="33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06C2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67C13"/>
    <w:rsid w:val="000701FB"/>
    <w:rsid w:val="00072543"/>
    <w:rsid w:val="00075258"/>
    <w:rsid w:val="00077AEC"/>
    <w:rsid w:val="00081B3C"/>
    <w:rsid w:val="0009037E"/>
    <w:rsid w:val="00094E8E"/>
    <w:rsid w:val="000957DB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B83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59A3"/>
    <w:rsid w:val="00195D5F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3752"/>
    <w:rsid w:val="001D47BD"/>
    <w:rsid w:val="001D56CE"/>
    <w:rsid w:val="001D76F6"/>
    <w:rsid w:val="001D7A64"/>
    <w:rsid w:val="001E2515"/>
    <w:rsid w:val="001E2CDB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65C"/>
    <w:rsid w:val="00257B68"/>
    <w:rsid w:val="002602DA"/>
    <w:rsid w:val="00260607"/>
    <w:rsid w:val="00262269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5A54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028A"/>
    <w:rsid w:val="00381156"/>
    <w:rsid w:val="003832DD"/>
    <w:rsid w:val="003852E2"/>
    <w:rsid w:val="00395C99"/>
    <w:rsid w:val="0039659E"/>
    <w:rsid w:val="003978A0"/>
    <w:rsid w:val="003A1816"/>
    <w:rsid w:val="003A256E"/>
    <w:rsid w:val="003A354E"/>
    <w:rsid w:val="003A4AE2"/>
    <w:rsid w:val="003A65F6"/>
    <w:rsid w:val="003A684A"/>
    <w:rsid w:val="003A7009"/>
    <w:rsid w:val="003A724F"/>
    <w:rsid w:val="003B4FCF"/>
    <w:rsid w:val="003B57EF"/>
    <w:rsid w:val="003B6915"/>
    <w:rsid w:val="003B733D"/>
    <w:rsid w:val="003C0136"/>
    <w:rsid w:val="003C253E"/>
    <w:rsid w:val="003C4A6B"/>
    <w:rsid w:val="003C596A"/>
    <w:rsid w:val="003C5E4C"/>
    <w:rsid w:val="003C6BB2"/>
    <w:rsid w:val="003D0B05"/>
    <w:rsid w:val="003D255C"/>
    <w:rsid w:val="003D3C7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E7C3B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788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45C06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5A84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14FE"/>
    <w:rsid w:val="00472526"/>
    <w:rsid w:val="00472597"/>
    <w:rsid w:val="00472980"/>
    <w:rsid w:val="00473637"/>
    <w:rsid w:val="00473B6E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5048"/>
    <w:rsid w:val="004B6CE3"/>
    <w:rsid w:val="004B6FD0"/>
    <w:rsid w:val="004B73D5"/>
    <w:rsid w:val="004C0358"/>
    <w:rsid w:val="004C05C2"/>
    <w:rsid w:val="004C08D0"/>
    <w:rsid w:val="004C30A6"/>
    <w:rsid w:val="004C3165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66A8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0FD4"/>
    <w:rsid w:val="005110C5"/>
    <w:rsid w:val="005113E5"/>
    <w:rsid w:val="00512662"/>
    <w:rsid w:val="0051305C"/>
    <w:rsid w:val="0051444D"/>
    <w:rsid w:val="00517AEE"/>
    <w:rsid w:val="005206A6"/>
    <w:rsid w:val="005249E0"/>
    <w:rsid w:val="005255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2F1E"/>
    <w:rsid w:val="00553062"/>
    <w:rsid w:val="00553962"/>
    <w:rsid w:val="00554692"/>
    <w:rsid w:val="00556A6B"/>
    <w:rsid w:val="00557C59"/>
    <w:rsid w:val="005610A9"/>
    <w:rsid w:val="00562F54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0193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4A46"/>
    <w:rsid w:val="00656526"/>
    <w:rsid w:val="00657156"/>
    <w:rsid w:val="0065735E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6658"/>
    <w:rsid w:val="00687946"/>
    <w:rsid w:val="00687DDB"/>
    <w:rsid w:val="00690AB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6F5E"/>
    <w:rsid w:val="006B75C9"/>
    <w:rsid w:val="006C49AD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6F6896"/>
    <w:rsid w:val="006F6CC2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2795"/>
    <w:rsid w:val="008737A4"/>
    <w:rsid w:val="00874143"/>
    <w:rsid w:val="00876367"/>
    <w:rsid w:val="00877C8F"/>
    <w:rsid w:val="00886870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42F1"/>
    <w:rsid w:val="00905CB1"/>
    <w:rsid w:val="00905F6C"/>
    <w:rsid w:val="009064CF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2158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336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4C64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1191"/>
    <w:rsid w:val="00A3376A"/>
    <w:rsid w:val="00A340AD"/>
    <w:rsid w:val="00A3464D"/>
    <w:rsid w:val="00A34658"/>
    <w:rsid w:val="00A34FDD"/>
    <w:rsid w:val="00A3538E"/>
    <w:rsid w:val="00A35A10"/>
    <w:rsid w:val="00A35E65"/>
    <w:rsid w:val="00A4038A"/>
    <w:rsid w:val="00A42AE8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66B1C"/>
    <w:rsid w:val="00A7259F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EC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2CB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5ED1"/>
    <w:rsid w:val="00B670E9"/>
    <w:rsid w:val="00B733A0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5C62"/>
    <w:rsid w:val="00C06A7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45D4F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4DD5"/>
    <w:rsid w:val="00CE51B1"/>
    <w:rsid w:val="00CE7459"/>
    <w:rsid w:val="00CE7E97"/>
    <w:rsid w:val="00CF2A87"/>
    <w:rsid w:val="00CF4A88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16E80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2A6D"/>
    <w:rsid w:val="00D54D90"/>
    <w:rsid w:val="00D579E4"/>
    <w:rsid w:val="00D61949"/>
    <w:rsid w:val="00D62161"/>
    <w:rsid w:val="00D637EB"/>
    <w:rsid w:val="00D651BE"/>
    <w:rsid w:val="00D71719"/>
    <w:rsid w:val="00D740F0"/>
    <w:rsid w:val="00D772FB"/>
    <w:rsid w:val="00D8043E"/>
    <w:rsid w:val="00D80B14"/>
    <w:rsid w:val="00D8110D"/>
    <w:rsid w:val="00D85199"/>
    <w:rsid w:val="00D87E62"/>
    <w:rsid w:val="00D9162D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09A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1F07"/>
    <w:rsid w:val="00DF63EF"/>
    <w:rsid w:val="00DF6EC9"/>
    <w:rsid w:val="00DF7082"/>
    <w:rsid w:val="00E00BE4"/>
    <w:rsid w:val="00E015E2"/>
    <w:rsid w:val="00E06F69"/>
    <w:rsid w:val="00E14021"/>
    <w:rsid w:val="00E1415F"/>
    <w:rsid w:val="00E14C81"/>
    <w:rsid w:val="00E164ED"/>
    <w:rsid w:val="00E21668"/>
    <w:rsid w:val="00E26477"/>
    <w:rsid w:val="00E2725E"/>
    <w:rsid w:val="00E31813"/>
    <w:rsid w:val="00E31C35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6D0F"/>
    <w:rsid w:val="00E57C01"/>
    <w:rsid w:val="00E622EE"/>
    <w:rsid w:val="00E62D5B"/>
    <w:rsid w:val="00E63247"/>
    <w:rsid w:val="00E727E6"/>
    <w:rsid w:val="00E72C58"/>
    <w:rsid w:val="00E746AA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2D86"/>
    <w:rsid w:val="00EB31E0"/>
    <w:rsid w:val="00EB4571"/>
    <w:rsid w:val="00EB4A8C"/>
    <w:rsid w:val="00EB505C"/>
    <w:rsid w:val="00EB53D9"/>
    <w:rsid w:val="00EB798D"/>
    <w:rsid w:val="00EB7BDB"/>
    <w:rsid w:val="00EC0C86"/>
    <w:rsid w:val="00EC1A63"/>
    <w:rsid w:val="00EC2EFD"/>
    <w:rsid w:val="00EC6F1E"/>
    <w:rsid w:val="00ED0BB1"/>
    <w:rsid w:val="00ED3995"/>
    <w:rsid w:val="00ED58E8"/>
    <w:rsid w:val="00ED6C57"/>
    <w:rsid w:val="00ED7DF7"/>
    <w:rsid w:val="00EE127F"/>
    <w:rsid w:val="00EE237A"/>
    <w:rsid w:val="00EE2D75"/>
    <w:rsid w:val="00EE3EF0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004C"/>
    <w:rsid w:val="00F424D5"/>
    <w:rsid w:val="00F44D1D"/>
    <w:rsid w:val="00F46D3F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0AF2"/>
    <w:rsid w:val="00FB2A27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49CB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09B5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5:docId w15:val="{7B68F43C-28A2-4306-984C-9E46842F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customStyle="1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  <w:style w:type="character" w:customStyle="1" w:styleId="pl-k">
    <w:name w:val="pl-k"/>
    <w:basedOn w:val="DefaultParagraphFont"/>
    <w:rsid w:val="005110C5"/>
  </w:style>
  <w:style w:type="character" w:customStyle="1" w:styleId="pl-s">
    <w:name w:val="pl-s"/>
    <w:basedOn w:val="DefaultParagraphFont"/>
    <w:rsid w:val="005110C5"/>
  </w:style>
  <w:style w:type="character" w:customStyle="1" w:styleId="pl-pds">
    <w:name w:val="pl-pds"/>
    <w:basedOn w:val="DefaultParagraphFont"/>
    <w:rsid w:val="005110C5"/>
  </w:style>
  <w:style w:type="character" w:customStyle="1" w:styleId="pl-en">
    <w:name w:val="pl-en"/>
    <w:basedOn w:val="DefaultParagraphFont"/>
    <w:rsid w:val="005110C5"/>
  </w:style>
  <w:style w:type="character" w:customStyle="1" w:styleId="pl-c">
    <w:name w:val="pl-c"/>
    <w:basedOn w:val="DefaultParagraphFont"/>
    <w:rsid w:val="005110C5"/>
  </w:style>
  <w:style w:type="character" w:customStyle="1" w:styleId="pl-c1">
    <w:name w:val="pl-c1"/>
    <w:basedOn w:val="DefaultParagraphFont"/>
    <w:rsid w:val="00511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github.com/99003781/N8-Calculator.git" TargetMode="External"/><Relationship Id="rId53" Type="http://schemas.openxmlformats.org/officeDocument/2006/relationships/header" Target="header3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styles" Target="styl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11CD790-1C2F-4503-96D8-5F05D5C68ED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499C3BF0-F8B6-492D-B9AD-2A6F51C57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0</TotalTime>
  <Pages>32</Pages>
  <Words>2566</Words>
  <Characters>14631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17163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subject/>
  <dc:creator>Pagala Prithvi Sekhar</dc:creator>
  <cp:keywords>GEA;Global Engineering Academy;MBSE</cp:keywords>
  <dc:description/>
  <cp:lastModifiedBy>Neha Tabassum</cp:lastModifiedBy>
  <cp:revision>2</cp:revision>
  <cp:lastPrinted>2014-03-29T07:34:00Z</cp:lastPrinted>
  <dcterms:created xsi:type="dcterms:W3CDTF">2021-03-23T01:22:00Z</dcterms:created>
  <dcterms:modified xsi:type="dcterms:W3CDTF">2021-03-23T01:22:00Z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